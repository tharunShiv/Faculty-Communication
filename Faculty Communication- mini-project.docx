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F2F" w:rsidRDefault="00A5490C" w:rsidP="00A5490C">
      <w:pPr>
        <w:pStyle w:val="Title"/>
        <w:rPr>
          <w:noProof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t>Mini-Project</w:t>
      </w:r>
    </w:p>
    <w:p w:rsidR="00795F2F" w:rsidRDefault="00795F2F" w:rsidP="00C6554A">
      <w:pPr>
        <w:pStyle w:val="Photo"/>
        <w:rPr>
          <w:noProof/>
        </w:rPr>
      </w:pPr>
    </w:p>
    <w:p w:rsidR="00795F2F" w:rsidRDefault="00795F2F" w:rsidP="00C6554A">
      <w:pPr>
        <w:pStyle w:val="Photo"/>
        <w:rPr>
          <w:noProof/>
        </w:rPr>
      </w:pPr>
    </w:p>
    <w:p w:rsidR="00795F2F" w:rsidRDefault="00795F2F" w:rsidP="00C6554A">
      <w:pPr>
        <w:pStyle w:val="Photo"/>
        <w:rPr>
          <w:noProof/>
        </w:rPr>
      </w:pPr>
    </w:p>
    <w:p w:rsidR="00795F2F" w:rsidRDefault="00795F2F" w:rsidP="00C6554A">
      <w:pPr>
        <w:pStyle w:val="Photo"/>
        <w:rPr>
          <w:noProof/>
        </w:rPr>
      </w:pPr>
    </w:p>
    <w:p w:rsidR="00C6554A" w:rsidRPr="008B5277" w:rsidRDefault="00795F2F" w:rsidP="00C6554A">
      <w:pPr>
        <w:pStyle w:val="Photo"/>
      </w:pPr>
      <w:r>
        <w:rPr>
          <w:noProof/>
        </w:rPr>
        <w:drawing>
          <wp:inline distT="0" distB="0" distL="0" distR="0">
            <wp:extent cx="5322627" cy="320016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dpres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772" cy="32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A5490C" w:rsidRDefault="00A5490C" w:rsidP="00C6554A">
      <w:pPr>
        <w:pStyle w:val="Title"/>
      </w:pPr>
    </w:p>
    <w:p w:rsidR="00C6554A" w:rsidRDefault="00795F2F" w:rsidP="00C6554A">
      <w:pPr>
        <w:pStyle w:val="Title"/>
      </w:pPr>
      <w:r>
        <w:t>Faculty Communication: Made Easy</w:t>
      </w:r>
    </w:p>
    <w:p w:rsidR="00C6554A" w:rsidRPr="00D5413C" w:rsidRDefault="00795F2F" w:rsidP="00C6554A">
      <w:pPr>
        <w:pStyle w:val="Subtitle"/>
      </w:pPr>
      <w:r>
        <w:t>A Web application</w:t>
      </w:r>
      <w:bookmarkStart w:id="5" w:name="_GoBack"/>
      <w:bookmarkEnd w:id="5"/>
    </w:p>
    <w:p w:rsidR="00C6554A" w:rsidRDefault="00795F2F" w:rsidP="00795F2F">
      <w:pPr>
        <w:pStyle w:val="ContactInfo"/>
      </w:pPr>
      <w:r>
        <w:t>HTML | CSS</w:t>
      </w:r>
      <w:r w:rsidR="00C6554A">
        <w:t xml:space="preserve"> |</w:t>
      </w:r>
      <w:r w:rsidR="00C6554A" w:rsidRPr="00D5413C">
        <w:t xml:space="preserve"> </w:t>
      </w:r>
      <w:r>
        <w:t>SQL</w:t>
      </w:r>
      <w:r w:rsidR="00C6554A">
        <w:br w:type="page"/>
      </w:r>
    </w:p>
    <w:p w:rsidR="00A5490C" w:rsidRPr="00A5490C" w:rsidRDefault="00A5490C" w:rsidP="00A5490C">
      <w:pPr>
        <w:pStyle w:val="Heading1"/>
        <w:jc w:val="center"/>
        <w:rPr>
          <w:szCs w:val="32"/>
          <w:u w:val="single"/>
        </w:rPr>
      </w:pPr>
      <w:r w:rsidRPr="00A5490C">
        <w:rPr>
          <w:szCs w:val="32"/>
          <w:u w:val="single"/>
        </w:rPr>
        <w:lastRenderedPageBreak/>
        <w:t>A Report by</w:t>
      </w:r>
    </w:p>
    <w:p w:rsidR="00A5490C" w:rsidRPr="00A5490C" w:rsidRDefault="00A5490C" w:rsidP="00A5490C">
      <w:pPr>
        <w:pStyle w:val="Subtitle"/>
        <w:rPr>
          <w:sz w:val="32"/>
          <w:szCs w:val="32"/>
        </w:rPr>
      </w:pPr>
      <w:r w:rsidRPr="00A5490C">
        <w:rPr>
          <w:sz w:val="32"/>
          <w:szCs w:val="32"/>
        </w:rPr>
        <w:t>Tharun k</w:t>
      </w:r>
    </w:p>
    <w:p w:rsidR="00795F2F" w:rsidRPr="00A5490C" w:rsidRDefault="009F5AF1" w:rsidP="00A5490C">
      <w:pPr>
        <w:pStyle w:val="Heading1"/>
        <w:jc w:val="center"/>
        <w:rPr>
          <w:szCs w:val="32"/>
          <w:u w:val="single"/>
        </w:rPr>
      </w:pPr>
      <w:r w:rsidRPr="00A5490C">
        <w:rPr>
          <w:szCs w:val="32"/>
          <w:u w:val="single"/>
        </w:rPr>
        <w:t>Front-End Web Markup and Style</w:t>
      </w:r>
      <w:r w:rsidR="00A5490C" w:rsidRPr="00A5490C">
        <w:rPr>
          <w:szCs w:val="32"/>
          <w:u w:val="single"/>
        </w:rPr>
        <w:t xml:space="preserve"> By</w:t>
      </w:r>
    </w:p>
    <w:p w:rsidR="00A5490C" w:rsidRPr="00A5490C" w:rsidRDefault="00A5490C" w:rsidP="00A5490C">
      <w:pPr>
        <w:pStyle w:val="Subtitle"/>
        <w:rPr>
          <w:sz w:val="32"/>
          <w:szCs w:val="32"/>
        </w:rPr>
      </w:pPr>
      <w:r w:rsidRPr="00A5490C">
        <w:rPr>
          <w:sz w:val="32"/>
          <w:szCs w:val="32"/>
        </w:rPr>
        <w:t>Tharun k</w:t>
      </w:r>
    </w:p>
    <w:p w:rsidR="00A5490C" w:rsidRPr="00A5490C" w:rsidRDefault="00A5490C" w:rsidP="00A5490C">
      <w:pPr>
        <w:pStyle w:val="Heading1"/>
        <w:rPr>
          <w:rFonts w:asciiTheme="minorHAnsi" w:eastAsiaTheme="minorHAnsi" w:hAnsiTheme="minorHAnsi" w:cstheme="minorBidi"/>
          <w:color w:val="595959" w:themeColor="text1" w:themeTint="A6"/>
          <w:szCs w:val="32"/>
        </w:rPr>
      </w:pPr>
    </w:p>
    <w:p w:rsidR="00795F2F" w:rsidRPr="00A5490C" w:rsidRDefault="00795F2F" w:rsidP="00A5490C">
      <w:pPr>
        <w:pStyle w:val="Heading1"/>
        <w:jc w:val="center"/>
        <w:rPr>
          <w:szCs w:val="32"/>
          <w:u w:val="single"/>
        </w:rPr>
      </w:pPr>
      <w:r w:rsidRPr="00A5490C">
        <w:rPr>
          <w:szCs w:val="32"/>
          <w:u w:val="single"/>
        </w:rPr>
        <w:t>Faculties who guided us</w:t>
      </w:r>
    </w:p>
    <w:p w:rsidR="00795F2F" w:rsidRPr="00A5490C" w:rsidRDefault="00795F2F" w:rsidP="00795F2F">
      <w:pPr>
        <w:rPr>
          <w:sz w:val="32"/>
          <w:szCs w:val="32"/>
        </w:rPr>
      </w:pPr>
    </w:p>
    <w:p w:rsidR="00795F2F" w:rsidRPr="00A5490C" w:rsidRDefault="00795F2F" w:rsidP="00795F2F">
      <w:pPr>
        <w:pStyle w:val="Subtitle"/>
        <w:rPr>
          <w:sz w:val="32"/>
          <w:szCs w:val="32"/>
        </w:rPr>
      </w:pPr>
      <w:r w:rsidRPr="00A5490C">
        <w:rPr>
          <w:sz w:val="32"/>
          <w:szCs w:val="32"/>
        </w:rPr>
        <w:t>harish sir</w:t>
      </w:r>
    </w:p>
    <w:p w:rsidR="00795F2F" w:rsidRPr="00A5490C" w:rsidRDefault="00795F2F" w:rsidP="00795F2F">
      <w:pPr>
        <w:pStyle w:val="Subtitle"/>
        <w:rPr>
          <w:sz w:val="32"/>
          <w:szCs w:val="32"/>
        </w:rPr>
      </w:pPr>
      <w:r w:rsidRPr="00A5490C">
        <w:rPr>
          <w:sz w:val="32"/>
          <w:szCs w:val="32"/>
        </w:rPr>
        <w:t>deepak sir</w:t>
      </w:r>
    </w:p>
    <w:p w:rsidR="00795F2F" w:rsidRPr="00A5490C" w:rsidRDefault="00795F2F" w:rsidP="00795F2F">
      <w:pPr>
        <w:pStyle w:val="Subtitle"/>
        <w:rPr>
          <w:sz w:val="32"/>
          <w:szCs w:val="32"/>
        </w:rPr>
      </w:pPr>
      <w:r w:rsidRPr="00A5490C">
        <w:rPr>
          <w:sz w:val="32"/>
          <w:szCs w:val="32"/>
        </w:rPr>
        <w:t>shubha bhat mam</w:t>
      </w:r>
    </w:p>
    <w:p w:rsidR="00795F2F" w:rsidRPr="00A5490C" w:rsidRDefault="00795F2F" w:rsidP="00795F2F">
      <w:pPr>
        <w:pStyle w:val="Subtitle"/>
        <w:rPr>
          <w:sz w:val="32"/>
          <w:szCs w:val="32"/>
        </w:rPr>
      </w:pPr>
    </w:p>
    <w:p w:rsidR="00795F2F" w:rsidRPr="00A5490C" w:rsidRDefault="00795F2F" w:rsidP="00795F2F">
      <w:pPr>
        <w:pStyle w:val="Subtitle"/>
        <w:rPr>
          <w:sz w:val="32"/>
          <w:szCs w:val="32"/>
        </w:rPr>
      </w:pPr>
    </w:p>
    <w:p w:rsidR="00A5490C" w:rsidRPr="00A5490C" w:rsidRDefault="00A5490C" w:rsidP="00A5490C">
      <w:pPr>
        <w:pStyle w:val="Heading1"/>
        <w:jc w:val="center"/>
        <w:rPr>
          <w:szCs w:val="32"/>
          <w:u w:val="single"/>
        </w:rPr>
      </w:pPr>
      <w:r w:rsidRPr="00A5490C">
        <w:rPr>
          <w:szCs w:val="32"/>
          <w:u w:val="single"/>
        </w:rPr>
        <w:t>About The Team</w:t>
      </w:r>
    </w:p>
    <w:p w:rsidR="00A5490C" w:rsidRPr="00A5490C" w:rsidRDefault="00A5490C" w:rsidP="00A5490C">
      <w:pPr>
        <w:pStyle w:val="ListBullet"/>
        <w:numPr>
          <w:ilvl w:val="0"/>
          <w:numId w:val="0"/>
        </w:numPr>
        <w:ind w:left="720" w:hanging="360"/>
        <w:rPr>
          <w:sz w:val="32"/>
          <w:szCs w:val="32"/>
        </w:rPr>
      </w:pPr>
    </w:p>
    <w:p w:rsidR="00A5490C" w:rsidRPr="00A5490C" w:rsidRDefault="00A5490C" w:rsidP="00A5490C">
      <w:pPr>
        <w:pStyle w:val="Subtitle"/>
        <w:rPr>
          <w:sz w:val="32"/>
          <w:szCs w:val="32"/>
        </w:rPr>
      </w:pPr>
      <w:r w:rsidRPr="00A5490C">
        <w:rPr>
          <w:sz w:val="32"/>
          <w:szCs w:val="32"/>
        </w:rPr>
        <w:t>tHARUN K – 1DS16CS114</w:t>
      </w:r>
    </w:p>
    <w:p w:rsidR="00A5490C" w:rsidRPr="00A5490C" w:rsidRDefault="00A5490C" w:rsidP="00A5490C">
      <w:pPr>
        <w:pStyle w:val="Subtitle"/>
        <w:rPr>
          <w:sz w:val="32"/>
          <w:szCs w:val="32"/>
        </w:rPr>
      </w:pPr>
      <w:r w:rsidRPr="00A5490C">
        <w:rPr>
          <w:sz w:val="32"/>
          <w:szCs w:val="32"/>
        </w:rPr>
        <w:t>RUTHWIK H PARAM – 1DS16CS125</w:t>
      </w:r>
    </w:p>
    <w:p w:rsidR="00A5490C" w:rsidRPr="00A5490C" w:rsidRDefault="00A5490C" w:rsidP="00A5490C">
      <w:pPr>
        <w:pStyle w:val="Subtitle"/>
        <w:rPr>
          <w:sz w:val="32"/>
          <w:szCs w:val="32"/>
        </w:rPr>
      </w:pPr>
      <w:r w:rsidRPr="00A5490C">
        <w:rPr>
          <w:sz w:val="32"/>
          <w:szCs w:val="32"/>
        </w:rPr>
        <w:t>PRATHVIRAJ – 1DS16CS</w:t>
      </w:r>
    </w:p>
    <w:p w:rsidR="00A5490C" w:rsidRPr="00A5490C" w:rsidRDefault="00A5490C" w:rsidP="00A5490C">
      <w:pPr>
        <w:pStyle w:val="Subtitle"/>
        <w:rPr>
          <w:sz w:val="32"/>
          <w:szCs w:val="32"/>
        </w:rPr>
      </w:pPr>
      <w:r w:rsidRPr="00A5490C">
        <w:rPr>
          <w:sz w:val="32"/>
          <w:szCs w:val="32"/>
        </w:rPr>
        <w:t>VISMAY B ANAND – 1DS16CS</w:t>
      </w:r>
    </w:p>
    <w:p w:rsidR="00795F2F" w:rsidRPr="00A5490C" w:rsidRDefault="00795F2F" w:rsidP="00795F2F">
      <w:pPr>
        <w:pStyle w:val="Subtitle"/>
        <w:rPr>
          <w:sz w:val="32"/>
          <w:szCs w:val="32"/>
        </w:rPr>
      </w:pPr>
    </w:p>
    <w:p w:rsidR="00795F2F" w:rsidRPr="00A5490C" w:rsidRDefault="00795F2F" w:rsidP="009F5AF1">
      <w:pPr>
        <w:pStyle w:val="Heading2"/>
        <w:jc w:val="center"/>
        <w:rPr>
          <w:sz w:val="32"/>
          <w:szCs w:val="32"/>
        </w:rPr>
      </w:pPr>
    </w:p>
    <w:p w:rsidR="00795F2F" w:rsidRDefault="00795F2F" w:rsidP="00795F2F">
      <w:pPr>
        <w:pStyle w:val="Subtitle"/>
      </w:pPr>
    </w:p>
    <w:p w:rsidR="00795F2F" w:rsidRDefault="00795F2F" w:rsidP="00795F2F">
      <w:pPr>
        <w:pStyle w:val="Subtitle"/>
      </w:pPr>
    </w:p>
    <w:p w:rsidR="00795F2F" w:rsidRDefault="00795F2F" w:rsidP="00795F2F">
      <w:pPr>
        <w:pStyle w:val="Subtitle"/>
      </w:pPr>
    </w:p>
    <w:p w:rsidR="00795F2F" w:rsidRDefault="00795F2F" w:rsidP="00795F2F">
      <w:pPr>
        <w:pStyle w:val="Subtitle"/>
      </w:pPr>
    </w:p>
    <w:p w:rsidR="00795F2F" w:rsidRDefault="00795F2F" w:rsidP="00795F2F">
      <w:pPr>
        <w:pStyle w:val="Subtitle"/>
      </w:pPr>
    </w:p>
    <w:p w:rsidR="00795F2F" w:rsidRDefault="00795F2F" w:rsidP="00795F2F">
      <w:pPr>
        <w:pStyle w:val="Subtitle"/>
      </w:pPr>
    </w:p>
    <w:p w:rsidR="00795F2F" w:rsidRDefault="00795F2F" w:rsidP="00795F2F">
      <w:pPr>
        <w:pStyle w:val="Subtitle"/>
      </w:pPr>
    </w:p>
    <w:p w:rsidR="00795F2F" w:rsidRDefault="00795F2F" w:rsidP="00795F2F">
      <w:pPr>
        <w:pStyle w:val="Subtitle"/>
      </w:pPr>
    </w:p>
    <w:p w:rsidR="00795F2F" w:rsidRDefault="00504866" w:rsidP="00795F2F">
      <w:pPr>
        <w:pStyle w:val="Title"/>
      </w:pPr>
      <w:r>
        <w:t>About the Mini-Project</w:t>
      </w:r>
    </w:p>
    <w:p w:rsidR="00504866" w:rsidRDefault="00504866" w:rsidP="00795F2F">
      <w:pPr>
        <w:pStyle w:val="Title"/>
      </w:pPr>
    </w:p>
    <w:p w:rsidR="00504866" w:rsidRPr="00504866" w:rsidRDefault="00504866" w:rsidP="00504866">
      <w:pPr>
        <w:pStyle w:val="Heading1"/>
      </w:pPr>
      <w:r>
        <w:t>What we provide:</w:t>
      </w:r>
    </w:p>
    <w:p w:rsidR="00795F2F" w:rsidRDefault="00795F2F" w:rsidP="00795F2F">
      <w:pPr>
        <w:pStyle w:val="Subtitle"/>
      </w:pPr>
    </w:p>
    <w:p w:rsidR="00795F2F" w:rsidRDefault="00504866" w:rsidP="00504866">
      <w:pPr>
        <w:pStyle w:val="ListParagraph"/>
        <w:numPr>
          <w:ilvl w:val="0"/>
          <w:numId w:val="16"/>
        </w:numPr>
      </w:pPr>
      <w:r>
        <w:t>We want to provide a platform for the faculties where they can communicate with each other in a quick way during the college hours.</w:t>
      </w:r>
    </w:p>
    <w:p w:rsidR="00504866" w:rsidRDefault="00504866" w:rsidP="00504866">
      <w:pPr>
        <w:pStyle w:val="ListParagraph"/>
        <w:numPr>
          <w:ilvl w:val="0"/>
          <w:numId w:val="16"/>
        </w:numPr>
      </w:pPr>
      <w:r>
        <w:t>Since using of mobile phones is not advised in the college campus, we will provide them an easy, comfortable and secure way to communicate with each other.</w:t>
      </w:r>
    </w:p>
    <w:p w:rsidR="00504866" w:rsidRDefault="00504866" w:rsidP="00504866">
      <w:pPr>
        <w:pStyle w:val="Heading1"/>
      </w:pPr>
      <w:r>
        <w:t>The Login Facility:</w:t>
      </w:r>
    </w:p>
    <w:p w:rsidR="00504866" w:rsidRDefault="00504866" w:rsidP="00504866"/>
    <w:p w:rsidR="00504866" w:rsidRDefault="00504866" w:rsidP="00504866">
      <w:pPr>
        <w:pStyle w:val="ListParagraph"/>
        <w:numPr>
          <w:ilvl w:val="0"/>
          <w:numId w:val="18"/>
        </w:numPr>
      </w:pPr>
      <w:r>
        <w:t>There will be a unique username and password for the faculties to sign-in with.</w:t>
      </w:r>
    </w:p>
    <w:p w:rsidR="00504866" w:rsidRDefault="00504866" w:rsidP="00504866">
      <w:pPr>
        <w:pStyle w:val="ListParagraph"/>
        <w:numPr>
          <w:ilvl w:val="0"/>
          <w:numId w:val="18"/>
        </w:numPr>
      </w:pPr>
      <w:r>
        <w:t>They will be able to sign-in with their provided credentials.</w:t>
      </w:r>
    </w:p>
    <w:p w:rsidR="00504866" w:rsidRDefault="00504866" w:rsidP="00504866">
      <w:pPr>
        <w:pStyle w:val="ListParagraph"/>
        <w:numPr>
          <w:ilvl w:val="0"/>
          <w:numId w:val="18"/>
        </w:numPr>
      </w:pPr>
      <w:r>
        <w:t xml:space="preserve">Once they are logged-in they will be able to send the message to a </w:t>
      </w:r>
    </w:p>
    <w:p w:rsidR="00504866" w:rsidRDefault="00504866" w:rsidP="00504866">
      <w:pPr>
        <w:pStyle w:val="ListParagraph"/>
        <w:numPr>
          <w:ilvl w:val="0"/>
          <w:numId w:val="20"/>
        </w:numPr>
      </w:pPr>
      <w:r>
        <w:t>Particular faculty</w:t>
      </w:r>
    </w:p>
    <w:p w:rsidR="00504866" w:rsidRDefault="00504866" w:rsidP="00504866">
      <w:pPr>
        <w:pStyle w:val="ListParagraph"/>
        <w:numPr>
          <w:ilvl w:val="0"/>
          <w:numId w:val="20"/>
        </w:numPr>
      </w:pPr>
      <w:r>
        <w:t>A particular group of Faculty</w:t>
      </w:r>
    </w:p>
    <w:p w:rsidR="00504866" w:rsidRDefault="00504866" w:rsidP="00504866">
      <w:pPr>
        <w:pStyle w:val="ListParagraph"/>
        <w:numPr>
          <w:ilvl w:val="0"/>
          <w:numId w:val="20"/>
        </w:numPr>
      </w:pPr>
      <w:r>
        <w:t>Or in a discussion page of a particular group</w:t>
      </w:r>
    </w:p>
    <w:p w:rsidR="00504866" w:rsidRDefault="00504866" w:rsidP="00504866">
      <w:pPr>
        <w:pStyle w:val="ListParagraph"/>
        <w:ind w:left="1545"/>
      </w:pPr>
    </w:p>
    <w:p w:rsidR="00504866" w:rsidRDefault="00504866" w:rsidP="00504866">
      <w:pPr>
        <w:pStyle w:val="Heading1"/>
      </w:pPr>
      <w:r>
        <w:t>Safe and Secure:</w:t>
      </w:r>
    </w:p>
    <w:p w:rsidR="00504866" w:rsidRDefault="00504866" w:rsidP="00504866">
      <w:pPr>
        <w:ind w:left="360"/>
      </w:pPr>
    </w:p>
    <w:p w:rsidR="00504866" w:rsidRPr="00504866" w:rsidRDefault="00504866" w:rsidP="00504866">
      <w:pPr>
        <w:ind w:left="360"/>
      </w:pPr>
      <w:r>
        <w:lastRenderedPageBreak/>
        <w:t xml:space="preserve">All the information discussed or announced inside this webpage will be secure and encrypted. </w:t>
      </w:r>
    </w:p>
    <w:p w:rsidR="00504866" w:rsidRDefault="00504866" w:rsidP="00504866">
      <w:pPr>
        <w:pStyle w:val="ListParagraph"/>
      </w:pPr>
      <w:r>
        <w:t>Your Contact information is safe with us.</w:t>
      </w:r>
    </w:p>
    <w:p w:rsidR="00504866" w:rsidRDefault="00504866" w:rsidP="00504866">
      <w:pPr>
        <w:pStyle w:val="ListParagraph"/>
      </w:pPr>
    </w:p>
    <w:p w:rsidR="00504866" w:rsidRDefault="00504866" w:rsidP="00504866">
      <w:pPr>
        <w:pStyle w:val="ListParagraph"/>
      </w:pPr>
    </w:p>
    <w:p w:rsidR="00504866" w:rsidRDefault="009F5AF1" w:rsidP="009F5AF1">
      <w:pPr>
        <w:pStyle w:val="Heading1"/>
      </w:pPr>
      <w:r>
        <w:t>Notifications:</w:t>
      </w:r>
    </w:p>
    <w:p w:rsidR="009F5AF1" w:rsidRDefault="009F5AF1" w:rsidP="009F5AF1">
      <w:pPr>
        <w:pStyle w:val="ListParagraph"/>
        <w:numPr>
          <w:ilvl w:val="0"/>
          <w:numId w:val="24"/>
        </w:numPr>
      </w:pPr>
      <w:r>
        <w:t>As soon as a faculty receives a message, the faculty is notified by,</w:t>
      </w:r>
    </w:p>
    <w:p w:rsidR="009F5AF1" w:rsidRDefault="009F5AF1" w:rsidP="009F5AF1">
      <w:pPr>
        <w:pStyle w:val="ListParagraph"/>
        <w:numPr>
          <w:ilvl w:val="0"/>
          <w:numId w:val="20"/>
        </w:numPr>
      </w:pPr>
      <w:r>
        <w:t>Desktop Notification</w:t>
      </w:r>
    </w:p>
    <w:p w:rsidR="009F5AF1" w:rsidRDefault="009F5AF1" w:rsidP="009F5AF1">
      <w:pPr>
        <w:pStyle w:val="ListParagraph"/>
        <w:numPr>
          <w:ilvl w:val="0"/>
          <w:numId w:val="20"/>
        </w:numPr>
      </w:pPr>
      <w:r>
        <w:t>Email</w:t>
      </w:r>
    </w:p>
    <w:p w:rsidR="009F5AF1" w:rsidRDefault="009F5AF1" w:rsidP="009F5AF1">
      <w:pPr>
        <w:pStyle w:val="ListParagraph"/>
        <w:numPr>
          <w:ilvl w:val="0"/>
          <w:numId w:val="20"/>
        </w:numPr>
      </w:pPr>
      <w:r>
        <w:t>Phone (If available)</w:t>
      </w:r>
    </w:p>
    <w:p w:rsidR="009F5AF1" w:rsidRDefault="009F5AF1" w:rsidP="009F5AF1">
      <w:pPr>
        <w:pStyle w:val="ListParagraph"/>
        <w:numPr>
          <w:ilvl w:val="0"/>
          <w:numId w:val="24"/>
        </w:numPr>
      </w:pPr>
      <w:r>
        <w:t>So that they are immediately able to react to the important message they have received.</w:t>
      </w:r>
    </w:p>
    <w:p w:rsidR="009F5AF1" w:rsidRPr="009F5AF1" w:rsidRDefault="009F5AF1" w:rsidP="009F5AF1">
      <w:pPr>
        <w:pStyle w:val="ListParagraph"/>
        <w:ind w:left="1545"/>
      </w:pPr>
    </w:p>
    <w:p w:rsidR="00504866" w:rsidRDefault="00504866" w:rsidP="00504866">
      <w:pPr>
        <w:pStyle w:val="ListParagraph"/>
      </w:pPr>
    </w:p>
    <w:p w:rsidR="00504866" w:rsidRDefault="00504866" w:rsidP="00504866">
      <w:pPr>
        <w:pStyle w:val="ListParagraph"/>
      </w:pPr>
    </w:p>
    <w:p w:rsidR="00504866" w:rsidRDefault="009F5AF1" w:rsidP="00504866">
      <w:pPr>
        <w:pStyle w:val="Title"/>
      </w:pPr>
      <w:r>
        <w:t>Technologies Used</w:t>
      </w:r>
    </w:p>
    <w:p w:rsidR="009F5AF1" w:rsidRDefault="009F5AF1" w:rsidP="009F5AF1">
      <w:pPr>
        <w:pStyle w:val="Heading1"/>
      </w:pPr>
      <w:r>
        <w:t>HTML:</w:t>
      </w:r>
    </w:p>
    <w:p w:rsidR="009F5AF1" w:rsidRDefault="009F5AF1" w:rsidP="009F5AF1"/>
    <w:p w:rsidR="009F5AF1" w:rsidRPr="009F5AF1" w:rsidRDefault="009F5AF1" w:rsidP="009F5AF1">
      <w:r w:rsidRPr="009F5AF1">
        <w:t>HTML is the standard markup language for creating Web pages.</w:t>
      </w:r>
    </w:p>
    <w:p w:rsidR="009F5AF1" w:rsidRPr="009F5AF1" w:rsidRDefault="009F5AF1" w:rsidP="009F5AF1">
      <w:pPr>
        <w:pStyle w:val="ListParagraph"/>
        <w:numPr>
          <w:ilvl w:val="0"/>
          <w:numId w:val="20"/>
        </w:numPr>
      </w:pPr>
      <w:r w:rsidRPr="009F5AF1">
        <w:t>HTML stands for Hyper Text Markup Language</w:t>
      </w:r>
    </w:p>
    <w:p w:rsidR="009F5AF1" w:rsidRPr="009F5AF1" w:rsidRDefault="009F5AF1" w:rsidP="009F5AF1">
      <w:pPr>
        <w:pStyle w:val="ListParagraph"/>
        <w:numPr>
          <w:ilvl w:val="0"/>
          <w:numId w:val="20"/>
        </w:numPr>
      </w:pPr>
      <w:r w:rsidRPr="009F5AF1">
        <w:t>HTML describes the structure of Web pages using markup</w:t>
      </w:r>
    </w:p>
    <w:p w:rsidR="009F5AF1" w:rsidRPr="009F5AF1" w:rsidRDefault="009F5AF1" w:rsidP="009F5AF1">
      <w:pPr>
        <w:pStyle w:val="ListParagraph"/>
        <w:numPr>
          <w:ilvl w:val="0"/>
          <w:numId w:val="20"/>
        </w:numPr>
      </w:pPr>
      <w:r w:rsidRPr="009F5AF1">
        <w:t>HTML elements are the building blocks of HTML pages</w:t>
      </w:r>
    </w:p>
    <w:p w:rsidR="009F5AF1" w:rsidRPr="009F5AF1" w:rsidRDefault="009F5AF1" w:rsidP="009F5AF1">
      <w:pPr>
        <w:pStyle w:val="ListParagraph"/>
        <w:numPr>
          <w:ilvl w:val="0"/>
          <w:numId w:val="20"/>
        </w:numPr>
      </w:pPr>
      <w:r w:rsidRPr="009F5AF1">
        <w:t>HTML elements are represented by tags</w:t>
      </w:r>
    </w:p>
    <w:p w:rsidR="009F5AF1" w:rsidRPr="009F5AF1" w:rsidRDefault="009F5AF1" w:rsidP="009F5AF1">
      <w:pPr>
        <w:pStyle w:val="ListParagraph"/>
        <w:numPr>
          <w:ilvl w:val="0"/>
          <w:numId w:val="20"/>
        </w:numPr>
      </w:pPr>
      <w:r w:rsidRPr="009F5AF1">
        <w:t>HTML tags label pieces of content such as "heading", "paragraph", "table", and so on</w:t>
      </w:r>
    </w:p>
    <w:p w:rsidR="009F5AF1" w:rsidRPr="009F5AF1" w:rsidRDefault="009F5AF1" w:rsidP="009F5AF1">
      <w:pPr>
        <w:pStyle w:val="ListParagraph"/>
        <w:numPr>
          <w:ilvl w:val="0"/>
          <w:numId w:val="20"/>
        </w:numPr>
      </w:pPr>
      <w:r w:rsidRPr="009F5AF1">
        <w:t>Browsers do not display the HTML tags, but use them to render the content of the page</w:t>
      </w:r>
    </w:p>
    <w:p w:rsidR="009F5AF1" w:rsidRDefault="009F5AF1" w:rsidP="009F5AF1">
      <w:r>
        <w:t>So we have used the HTML for our Mark-up.</w:t>
      </w:r>
    </w:p>
    <w:p w:rsidR="009F5AF1" w:rsidRDefault="009F5AF1" w:rsidP="009F5AF1">
      <w:r>
        <w:t>We have also tried to make the code as simple as possible.</w:t>
      </w:r>
    </w:p>
    <w:p w:rsidR="009F5AF1" w:rsidRDefault="009F5AF1" w:rsidP="009F5AF1">
      <w:pPr>
        <w:pStyle w:val="Heading1"/>
      </w:pPr>
      <w:r>
        <w:lastRenderedPageBreak/>
        <w:t>CSS:</w:t>
      </w:r>
    </w:p>
    <w:p w:rsidR="009F5AF1" w:rsidRDefault="009F5AF1" w:rsidP="009F5AF1"/>
    <w:p w:rsidR="009F5AF1" w:rsidRDefault="009F5AF1" w:rsidP="009F5AF1">
      <w:r>
        <w:t xml:space="preserve">    </w:t>
      </w:r>
      <w:r>
        <w:t>What is CSS?</w:t>
      </w:r>
    </w:p>
    <w:p w:rsidR="009F5AF1" w:rsidRPr="009F5AF1" w:rsidRDefault="009F5AF1" w:rsidP="009F5AF1">
      <w:pPr>
        <w:pStyle w:val="ListParagraph"/>
        <w:numPr>
          <w:ilvl w:val="0"/>
          <w:numId w:val="20"/>
        </w:numPr>
        <w:rPr>
          <w:rFonts w:cs="Times New Roman"/>
        </w:rPr>
      </w:pPr>
      <w:r w:rsidRPr="009F5AF1">
        <w:t>CSS stands for Cascading Style Sheets</w:t>
      </w:r>
    </w:p>
    <w:p w:rsidR="009F5AF1" w:rsidRPr="009F5AF1" w:rsidRDefault="009F5AF1" w:rsidP="009F5AF1">
      <w:pPr>
        <w:pStyle w:val="ListParagraph"/>
        <w:numPr>
          <w:ilvl w:val="0"/>
          <w:numId w:val="20"/>
        </w:numPr>
      </w:pPr>
      <w:r w:rsidRPr="009F5AF1">
        <w:t>CSS describes </w:t>
      </w:r>
      <w:r w:rsidRPr="009F5AF1">
        <w:t>how HTML elements are to be displayed on screen, paper, or in other media</w:t>
      </w:r>
    </w:p>
    <w:p w:rsidR="009F5AF1" w:rsidRPr="009F5AF1" w:rsidRDefault="009F5AF1" w:rsidP="009F5AF1">
      <w:pPr>
        <w:pStyle w:val="ListParagraph"/>
        <w:numPr>
          <w:ilvl w:val="0"/>
          <w:numId w:val="20"/>
        </w:numPr>
      </w:pPr>
      <w:r w:rsidRPr="009F5AF1">
        <w:t>CSS </w:t>
      </w:r>
      <w:r w:rsidRPr="009F5AF1">
        <w:t>saves a lot of work</w:t>
      </w:r>
      <w:r w:rsidRPr="009F5AF1">
        <w:t>. It can control the layout of multiple web pages all at once</w:t>
      </w:r>
    </w:p>
    <w:p w:rsidR="009F5AF1" w:rsidRDefault="009F5AF1" w:rsidP="009F5AF1">
      <w:pPr>
        <w:pStyle w:val="ListParagraph"/>
        <w:numPr>
          <w:ilvl w:val="0"/>
          <w:numId w:val="20"/>
        </w:numPr>
      </w:pPr>
      <w:r w:rsidRPr="009F5AF1">
        <w:t xml:space="preserve">External </w:t>
      </w:r>
      <w:r w:rsidRPr="009F5AF1">
        <w:t>style sheets</w:t>
      </w:r>
      <w:r w:rsidRPr="009F5AF1">
        <w:t xml:space="preserve"> are stored in CSS files</w:t>
      </w:r>
    </w:p>
    <w:p w:rsidR="009F5AF1" w:rsidRDefault="009F5AF1" w:rsidP="009F5AF1">
      <w:r>
        <w:t xml:space="preserve">   We have provided the CSS Style sheet as style.css file.</w:t>
      </w:r>
    </w:p>
    <w:p w:rsidR="009F5AF1" w:rsidRDefault="009F5AF1" w:rsidP="009F5AF1"/>
    <w:p w:rsidR="009F5AF1" w:rsidRDefault="009F5AF1" w:rsidP="009F5AF1">
      <w:pPr>
        <w:pStyle w:val="Heading1"/>
      </w:pPr>
      <w:r>
        <w:t>SQL:</w:t>
      </w:r>
    </w:p>
    <w:p w:rsidR="009F5AF1" w:rsidRDefault="009F5AF1" w:rsidP="009F5AF1"/>
    <w:p w:rsidR="009F5AF1" w:rsidRDefault="009F5AF1" w:rsidP="009F5AF1">
      <w:r>
        <w:t>What is SQL?</w:t>
      </w:r>
    </w:p>
    <w:p w:rsidR="009F5AF1" w:rsidRPr="009F5AF1" w:rsidRDefault="009F5AF1" w:rsidP="009F5AF1">
      <w:pPr>
        <w:pStyle w:val="ListParagraph"/>
        <w:numPr>
          <w:ilvl w:val="0"/>
          <w:numId w:val="20"/>
        </w:numPr>
        <w:rPr>
          <w:rFonts w:cs="Times New Roman"/>
        </w:rPr>
      </w:pPr>
      <w:r>
        <w:t>SQL stands for Structured Query Language</w:t>
      </w:r>
    </w:p>
    <w:p w:rsidR="009F5AF1" w:rsidRDefault="009F5AF1" w:rsidP="009F5AF1">
      <w:pPr>
        <w:pStyle w:val="ListParagraph"/>
        <w:numPr>
          <w:ilvl w:val="0"/>
          <w:numId w:val="20"/>
        </w:numPr>
      </w:pPr>
      <w:r>
        <w:t>SQL lets you access and manipulate databases</w:t>
      </w:r>
    </w:p>
    <w:p w:rsidR="009F5AF1" w:rsidRDefault="009F5AF1" w:rsidP="009F5AF1">
      <w:pPr>
        <w:pStyle w:val="ListParagraph"/>
        <w:numPr>
          <w:ilvl w:val="0"/>
          <w:numId w:val="20"/>
        </w:numPr>
      </w:pPr>
      <w:r>
        <w:t>SQL is an ANSI (American National Standards Institute) standard</w:t>
      </w:r>
    </w:p>
    <w:p w:rsidR="009F5AF1" w:rsidRPr="009F5AF1" w:rsidRDefault="009F5AF1" w:rsidP="009F5AF1"/>
    <w:p w:rsidR="00BF2FB9" w:rsidRDefault="00BF2FB9" w:rsidP="00BF2FB9">
      <w:r>
        <w:t>What Can SQL do?</w:t>
      </w:r>
    </w:p>
    <w:p w:rsidR="00BF2FB9" w:rsidRPr="00BF2FB9" w:rsidRDefault="00BF2FB9" w:rsidP="00BF2FB9">
      <w:pPr>
        <w:pStyle w:val="ListParagraph"/>
        <w:numPr>
          <w:ilvl w:val="0"/>
          <w:numId w:val="20"/>
        </w:numPr>
        <w:rPr>
          <w:rFonts w:cs="Times New Roman"/>
        </w:rPr>
      </w:pPr>
      <w:r>
        <w:t>SQL can execute queries against a database</w:t>
      </w:r>
    </w:p>
    <w:p w:rsidR="00BF2FB9" w:rsidRDefault="00BF2FB9" w:rsidP="00BF2FB9">
      <w:pPr>
        <w:pStyle w:val="ListParagraph"/>
        <w:numPr>
          <w:ilvl w:val="0"/>
          <w:numId w:val="20"/>
        </w:numPr>
      </w:pPr>
      <w:r>
        <w:t>SQL can retrieve data from a database</w:t>
      </w:r>
    </w:p>
    <w:p w:rsidR="00BF2FB9" w:rsidRDefault="00BF2FB9" w:rsidP="00BF2FB9">
      <w:pPr>
        <w:pStyle w:val="ListParagraph"/>
        <w:numPr>
          <w:ilvl w:val="0"/>
          <w:numId w:val="20"/>
        </w:numPr>
      </w:pPr>
      <w:r>
        <w:t>SQL can insert records in a database</w:t>
      </w:r>
    </w:p>
    <w:p w:rsidR="00BF2FB9" w:rsidRDefault="00BF2FB9" w:rsidP="00BF2FB9">
      <w:pPr>
        <w:pStyle w:val="ListParagraph"/>
        <w:numPr>
          <w:ilvl w:val="0"/>
          <w:numId w:val="20"/>
        </w:numPr>
      </w:pPr>
      <w:r>
        <w:t>SQL can update records in a database</w:t>
      </w:r>
    </w:p>
    <w:p w:rsidR="00BF2FB9" w:rsidRDefault="00BF2FB9" w:rsidP="00BF2FB9">
      <w:pPr>
        <w:pStyle w:val="ListParagraph"/>
        <w:numPr>
          <w:ilvl w:val="0"/>
          <w:numId w:val="20"/>
        </w:numPr>
      </w:pPr>
      <w:r>
        <w:t>SQL can delete records from a database</w:t>
      </w:r>
    </w:p>
    <w:p w:rsidR="00BF2FB9" w:rsidRDefault="00BF2FB9" w:rsidP="00BF2FB9">
      <w:pPr>
        <w:pStyle w:val="ListParagraph"/>
        <w:numPr>
          <w:ilvl w:val="0"/>
          <w:numId w:val="20"/>
        </w:numPr>
      </w:pPr>
      <w:r>
        <w:t>SQL can create new databases</w:t>
      </w:r>
    </w:p>
    <w:p w:rsidR="00BF2FB9" w:rsidRDefault="00BF2FB9" w:rsidP="00BF2FB9">
      <w:pPr>
        <w:pStyle w:val="ListParagraph"/>
        <w:numPr>
          <w:ilvl w:val="0"/>
          <w:numId w:val="20"/>
        </w:numPr>
      </w:pPr>
      <w:r>
        <w:t>SQL can create new tables in a database</w:t>
      </w:r>
    </w:p>
    <w:p w:rsidR="00BF2FB9" w:rsidRDefault="00BF2FB9" w:rsidP="00BF2FB9">
      <w:pPr>
        <w:pStyle w:val="ListParagraph"/>
        <w:numPr>
          <w:ilvl w:val="0"/>
          <w:numId w:val="20"/>
        </w:numPr>
      </w:pPr>
      <w:r>
        <w:t>SQL can create stored procedures in a database</w:t>
      </w:r>
    </w:p>
    <w:p w:rsidR="00BF2FB9" w:rsidRDefault="00BF2FB9" w:rsidP="00BF2FB9">
      <w:pPr>
        <w:pStyle w:val="ListParagraph"/>
        <w:numPr>
          <w:ilvl w:val="0"/>
          <w:numId w:val="20"/>
        </w:numPr>
      </w:pPr>
      <w:r>
        <w:t>SQL can create views in a database</w:t>
      </w:r>
    </w:p>
    <w:p w:rsidR="00BF2FB9" w:rsidRDefault="00BF2FB9" w:rsidP="00BF2FB9">
      <w:pPr>
        <w:pStyle w:val="ListParagraph"/>
        <w:numPr>
          <w:ilvl w:val="0"/>
          <w:numId w:val="20"/>
        </w:numPr>
      </w:pPr>
      <w:r>
        <w:t>SQL can set permissions on tables, procedures, and views</w:t>
      </w:r>
    </w:p>
    <w:p w:rsidR="00BF2FB9" w:rsidRDefault="00BF2FB9" w:rsidP="00BF2FB9">
      <w:pPr>
        <w:rPr>
          <w:rFonts w:ascii="Times New Roman" w:hAnsi="Times New Roman"/>
          <w:color w:val="auto"/>
          <w:sz w:val="24"/>
          <w:szCs w:val="24"/>
        </w:rPr>
      </w:pPr>
      <w:r>
        <w:pict>
          <v:rect id="_x0000_i1025" style="width:0;height:0" o:hralign="center" o:hrstd="t" o:hrnoshade="t" o:hr="t" fillcolor="black" stroked="f"/>
        </w:pict>
      </w:r>
    </w:p>
    <w:p w:rsidR="009F5AF1" w:rsidRPr="009F5AF1" w:rsidRDefault="00BF2FB9" w:rsidP="00BF2FB9">
      <w:pPr>
        <w:tabs>
          <w:tab w:val="left" w:pos="3090"/>
        </w:tabs>
      </w:pPr>
      <w:r>
        <w:tab/>
      </w:r>
    </w:p>
    <w:p w:rsidR="009F5AF1" w:rsidRPr="009F5AF1" w:rsidRDefault="00BF2FB9" w:rsidP="00BF2FB9">
      <w:pPr>
        <w:pStyle w:val="Title"/>
      </w:pPr>
      <w:r>
        <w:lastRenderedPageBreak/>
        <w:t>The Coding Part…</w:t>
      </w:r>
    </w:p>
    <w:p w:rsidR="00504866" w:rsidRDefault="00BF2FB9" w:rsidP="00BF2FB9">
      <w:pPr>
        <w:pStyle w:val="Heading2"/>
      </w:pPr>
      <w:r>
        <w:t>there are these html files:</w:t>
      </w:r>
    </w:p>
    <w:p w:rsidR="00BF2FB9" w:rsidRDefault="00BF2FB9" w:rsidP="00BF2FB9">
      <w:pPr>
        <w:pStyle w:val="ListParagraph"/>
        <w:numPr>
          <w:ilvl w:val="0"/>
          <w:numId w:val="20"/>
        </w:numPr>
      </w:pPr>
      <w:r>
        <w:t>Home.html</w:t>
      </w:r>
    </w:p>
    <w:p w:rsidR="00BF2FB9" w:rsidRDefault="00BF2FB9" w:rsidP="00BF2FB9">
      <w:pPr>
        <w:pStyle w:val="ListParagraph"/>
        <w:numPr>
          <w:ilvl w:val="0"/>
          <w:numId w:val="20"/>
        </w:numPr>
      </w:pPr>
      <w:r>
        <w:t>Contact.html</w:t>
      </w:r>
    </w:p>
    <w:p w:rsidR="00BF2FB9" w:rsidRDefault="00BF2FB9" w:rsidP="00BF2FB9">
      <w:pPr>
        <w:pStyle w:val="ListParagraph"/>
        <w:numPr>
          <w:ilvl w:val="0"/>
          <w:numId w:val="20"/>
        </w:numPr>
      </w:pPr>
      <w:r>
        <w:t>About.html</w:t>
      </w:r>
    </w:p>
    <w:p w:rsidR="00BF2FB9" w:rsidRDefault="00BF2FB9" w:rsidP="00BF2FB9">
      <w:pPr>
        <w:pStyle w:val="ListParagraph"/>
        <w:numPr>
          <w:ilvl w:val="0"/>
          <w:numId w:val="20"/>
        </w:numPr>
      </w:pPr>
      <w:r>
        <w:t>Login.html</w:t>
      </w:r>
    </w:p>
    <w:p w:rsidR="00BF2FB9" w:rsidRDefault="00BF2FB9" w:rsidP="00BF2FB9">
      <w:pPr>
        <w:pStyle w:val="ListParagraph"/>
        <w:ind w:left="1545"/>
      </w:pPr>
    </w:p>
    <w:p w:rsidR="00BF2FB9" w:rsidRDefault="00BF2FB9" w:rsidP="00BF2FB9">
      <w:pPr>
        <w:pStyle w:val="Heading1"/>
      </w:pPr>
      <w:r>
        <w:t>Page 1: Home.html</w:t>
      </w:r>
    </w:p>
    <w:p w:rsidR="00BF2FB9" w:rsidRDefault="00BF2FB9" w:rsidP="00BF2FB9"/>
    <w:p w:rsidR="00BF2FB9" w:rsidRPr="00BF2FB9" w:rsidRDefault="00BF2FB9" w:rsidP="00BF2FB9"/>
    <w:p w:rsidR="00BF2FB9" w:rsidRDefault="00BF2FB9" w:rsidP="00BF2FB9">
      <w:pPr>
        <w:rPr>
          <w:noProof/>
        </w:rPr>
      </w:pPr>
    </w:p>
    <w:p w:rsidR="00BF2FB9" w:rsidRDefault="00BF2FB9" w:rsidP="00BF2FB9">
      <w:r>
        <w:rPr>
          <w:noProof/>
        </w:rPr>
        <w:drawing>
          <wp:inline distT="0" distB="0" distL="0" distR="0">
            <wp:extent cx="5476875" cy="2838450"/>
            <wp:effectExtent l="0" t="0" r="9525" b="0"/>
            <wp:docPr id="2" name="Picture 2" descr="C:\Users\SONY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Y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FB9" w:rsidRDefault="00BF2FB9" w:rsidP="00BF2FB9"/>
    <w:p w:rsidR="00BF2FB9" w:rsidRDefault="00BF2FB9" w:rsidP="00BF2FB9"/>
    <w:p w:rsidR="00BF2FB9" w:rsidRDefault="00BF2FB9" w:rsidP="00BF2FB9"/>
    <w:p w:rsidR="00BF2FB9" w:rsidRDefault="00BF2FB9" w:rsidP="00BF2FB9"/>
    <w:p w:rsidR="00BF2FB9" w:rsidRDefault="00BF2FB9" w:rsidP="00BF2FB9"/>
    <w:p w:rsidR="00BF2FB9" w:rsidRDefault="00BF2FB9" w:rsidP="00BF2FB9">
      <w:pPr>
        <w:pStyle w:val="Heading1"/>
      </w:pPr>
      <w:r>
        <w:lastRenderedPageBreak/>
        <w:t>The code:</w:t>
      </w:r>
    </w:p>
    <w:p w:rsidR="00BF2FB9" w:rsidRDefault="00BF2FB9" w:rsidP="00BF2FB9">
      <w:proofErr w:type="gramStart"/>
      <w:r>
        <w:t>&lt;!--</w:t>
      </w:r>
      <w:proofErr w:type="gramEnd"/>
      <w:r>
        <w:t xml:space="preserve"> A Front-end Design by Tharun K --&gt;</w:t>
      </w:r>
    </w:p>
    <w:p w:rsidR="00BF2FB9" w:rsidRDefault="00BF2FB9" w:rsidP="00BF2FB9">
      <w:proofErr w:type="gramStart"/>
      <w:r>
        <w:t>&lt;!DOCTYPE</w:t>
      </w:r>
      <w:proofErr w:type="gramEnd"/>
      <w:r>
        <w:t xml:space="preserve"> html&gt;</w:t>
      </w:r>
    </w:p>
    <w:p w:rsidR="00BF2FB9" w:rsidRDefault="00BF2FB9" w:rsidP="00BF2FB9">
      <w:r>
        <w:t>&lt;</w:t>
      </w:r>
      <w:proofErr w:type="gramStart"/>
      <w:r>
        <w:t>html</w:t>
      </w:r>
      <w:proofErr w:type="gramEnd"/>
      <w:r>
        <w:t>&gt;</w:t>
      </w:r>
    </w:p>
    <w:p w:rsidR="00BF2FB9" w:rsidRDefault="00BF2FB9" w:rsidP="00BF2FB9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BF2FB9" w:rsidRDefault="00BF2FB9" w:rsidP="00BF2FB9">
      <w:r>
        <w:t xml:space="preserve">        &lt;</w:t>
      </w:r>
      <w:proofErr w:type="gramStart"/>
      <w:r>
        <w:t>title&gt;</w:t>
      </w:r>
      <w:proofErr w:type="gramEnd"/>
      <w:r>
        <w:t>DSCE | Welcome&lt;/title&gt;</w:t>
      </w:r>
    </w:p>
    <w:p w:rsidR="00BF2FB9" w:rsidRDefault="00BF2FB9" w:rsidP="00BF2FB9">
      <w:r>
        <w:t xml:space="preserve">        &lt;</w:t>
      </w:r>
      <w:proofErr w:type="gramStart"/>
      <w:r>
        <w:t>meta</w:t>
      </w:r>
      <w:proofErr w:type="gramEnd"/>
      <w:r>
        <w:t xml:space="preserve"> charset="UTF-8"&gt;</w:t>
      </w:r>
    </w:p>
    <w:p w:rsidR="00BF2FB9" w:rsidRDefault="00BF2FB9" w:rsidP="00BF2FB9">
      <w:r>
        <w:t xml:space="preserve">        &lt;meta name="keywords" content="dsce,dayananda,sagar,college,of,engineering,faculty,database,contact,faculties,mini,project"&gt;</w:t>
      </w:r>
    </w:p>
    <w:p w:rsidR="00BF2FB9" w:rsidRDefault="00BF2FB9" w:rsidP="00BF2FB9">
      <w:r>
        <w:t xml:space="preserve">        &lt;</w:t>
      </w:r>
      <w:proofErr w:type="gramStart"/>
      <w:r>
        <w:t>meta</w:t>
      </w:r>
      <w:proofErr w:type="gramEnd"/>
      <w:r>
        <w:t xml:space="preserve"> name="author" content="Tharun K"&gt;</w:t>
      </w:r>
    </w:p>
    <w:p w:rsidR="00BF2FB9" w:rsidRDefault="00BF2FB9" w:rsidP="00BF2FB9">
      <w:r>
        <w:t xml:space="preserve">        &lt;meta name="viewport" content="width=device-</w:t>
      </w:r>
      <w:proofErr w:type="spellStart"/>
      <w:r>
        <w:t>width</w:t>
      </w:r>
      <w:proofErr w:type="gramStart"/>
      <w:r>
        <w:t>,initial</w:t>
      </w:r>
      <w:proofErr w:type="spellEnd"/>
      <w:proofErr w:type="gramEnd"/>
      <w:r>
        <w:t>-scale=1.0"&gt;</w:t>
      </w:r>
    </w:p>
    <w:p w:rsidR="00BF2FB9" w:rsidRDefault="00BF2FB9" w:rsidP="00BF2FB9">
      <w:r>
        <w:t xml:space="preserve">        &lt;</w:t>
      </w:r>
      <w:proofErr w:type="gramStart"/>
      <w:r>
        <w:t>meta</w:t>
      </w:r>
      <w:proofErr w:type="gramEnd"/>
      <w:r>
        <w:t xml:space="preserve"> name="description" content="A faculty contact Database"&gt;</w:t>
      </w:r>
    </w:p>
    <w:p w:rsidR="00BF2FB9" w:rsidRDefault="00BF2FB9" w:rsidP="00BF2FB9">
      <w:r>
        <w:t xml:space="preserve">    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</w:t>
      </w:r>
      <w:proofErr w:type="spellStart"/>
      <w:r>
        <w:t>css</w:t>
      </w:r>
      <w:proofErr w:type="spellEnd"/>
      <w:r>
        <w:t>/style.css"&gt;</w:t>
      </w:r>
    </w:p>
    <w:p w:rsidR="00BF2FB9" w:rsidRDefault="00BF2FB9" w:rsidP="00BF2FB9">
      <w:r>
        <w:t xml:space="preserve">        </w:t>
      </w:r>
    </w:p>
    <w:p w:rsidR="00BF2FB9" w:rsidRDefault="00BF2FB9" w:rsidP="00BF2FB9">
      <w:r>
        <w:t xml:space="preserve">        </w:t>
      </w:r>
    </w:p>
    <w:p w:rsidR="00BF2FB9" w:rsidRDefault="00BF2FB9" w:rsidP="00BF2FB9">
      <w:r>
        <w:t xml:space="preserve">        </w:t>
      </w:r>
    </w:p>
    <w:p w:rsidR="00BF2FB9" w:rsidRDefault="00BF2FB9" w:rsidP="00BF2FB9"/>
    <w:p w:rsidR="00BF2FB9" w:rsidRDefault="00BF2FB9" w:rsidP="00BF2FB9">
      <w:r>
        <w:t xml:space="preserve">        </w:t>
      </w:r>
    </w:p>
    <w:p w:rsidR="00BF2FB9" w:rsidRDefault="00BF2FB9" w:rsidP="00BF2FB9">
      <w:r>
        <w:t xml:space="preserve">    &lt;/head&gt;</w:t>
      </w:r>
    </w:p>
    <w:p w:rsidR="00BF2FB9" w:rsidRDefault="00BF2FB9" w:rsidP="00BF2FB9">
      <w:r>
        <w:t xml:space="preserve">      &lt;</w:t>
      </w:r>
      <w:proofErr w:type="gramStart"/>
      <w:r>
        <w:t>body</w:t>
      </w:r>
      <w:proofErr w:type="gramEnd"/>
      <w:r>
        <w:t>&gt;</w:t>
      </w:r>
    </w:p>
    <w:p w:rsidR="00BF2FB9" w:rsidRDefault="00BF2FB9" w:rsidP="00BF2FB9">
      <w:r>
        <w:t xml:space="preserve">          &lt;</w:t>
      </w:r>
      <w:proofErr w:type="gramStart"/>
      <w:r>
        <w:t>header</w:t>
      </w:r>
      <w:proofErr w:type="gramEnd"/>
      <w:r>
        <w:t xml:space="preserve">&gt; </w:t>
      </w:r>
    </w:p>
    <w:p w:rsidR="00BF2FB9" w:rsidRDefault="00BF2FB9" w:rsidP="00BF2FB9"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/logo.gif" &gt;</w:t>
      </w:r>
    </w:p>
    <w:p w:rsidR="00BF2FB9" w:rsidRDefault="00BF2FB9" w:rsidP="00BF2FB9">
      <w:r>
        <w:t xml:space="preserve">              </w:t>
      </w:r>
    </w:p>
    <w:p w:rsidR="00BF2FB9" w:rsidRDefault="00BF2FB9" w:rsidP="00BF2FB9">
      <w:r>
        <w:t xml:space="preserve">                  </w:t>
      </w:r>
    </w:p>
    <w:p w:rsidR="00BF2FB9" w:rsidRDefault="00BF2FB9" w:rsidP="00BF2FB9">
      <w:r>
        <w:t xml:space="preserve">                  &lt;div id="branding"&gt;</w:t>
      </w:r>
    </w:p>
    <w:p w:rsidR="00BF2FB9" w:rsidRDefault="00BF2FB9" w:rsidP="00BF2FB9">
      <w:r>
        <w:lastRenderedPageBreak/>
        <w:t xml:space="preserve">                     &lt;h1&gt;</w:t>
      </w:r>
      <w:proofErr w:type="spellStart"/>
      <w:r>
        <w:t>Dayananda</w:t>
      </w:r>
      <w:proofErr w:type="spellEnd"/>
      <w:r>
        <w:t xml:space="preserve"> </w:t>
      </w:r>
      <w:proofErr w:type="spellStart"/>
      <w:r>
        <w:t>Sagar</w:t>
      </w:r>
      <w:proofErr w:type="spellEnd"/>
      <w:r>
        <w:t xml:space="preserve"> College </w:t>
      </w:r>
      <w:proofErr w:type="gramStart"/>
      <w:r>
        <w:t>Of</w:t>
      </w:r>
      <w:proofErr w:type="gramEnd"/>
      <w:r>
        <w:t xml:space="preserve"> Engineering&lt;/h1&gt;</w:t>
      </w:r>
    </w:p>
    <w:p w:rsidR="00BF2FB9" w:rsidRDefault="00BF2FB9" w:rsidP="00BF2FB9">
      <w:r>
        <w:t xml:space="preserve">                  &lt;/div&gt;</w:t>
      </w:r>
    </w:p>
    <w:p w:rsidR="00BF2FB9" w:rsidRDefault="00BF2FB9" w:rsidP="00BF2FB9">
      <w:r>
        <w:t xml:space="preserve">                      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BF2FB9" w:rsidRDefault="00BF2FB9" w:rsidP="00BF2FB9">
      <w:r>
        <w:t xml:space="preserve">                  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BF2FB9" w:rsidRDefault="00BF2FB9" w:rsidP="00BF2FB9">
      <w:r>
        <w:t xml:space="preserve">                          &lt;li class="current"&gt;&lt;a </w:t>
      </w:r>
      <w:proofErr w:type="spellStart"/>
      <w:r>
        <w:t>href</w:t>
      </w:r>
      <w:proofErr w:type="spellEnd"/>
      <w:r>
        <w:t>="home.html"&gt;Home&lt;/a&gt;&lt;/li&gt;</w:t>
      </w:r>
    </w:p>
    <w:p w:rsidR="00BF2FB9" w:rsidRDefault="00BF2FB9" w:rsidP="00BF2FB9">
      <w:r>
        <w:t xml:space="preserve">          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="about.html"&gt;About &lt;/a&gt;&lt;/li&gt;</w:t>
      </w:r>
    </w:p>
    <w:p w:rsidR="00BF2FB9" w:rsidRDefault="00BF2FB9" w:rsidP="00BF2FB9">
      <w:r>
        <w:t xml:space="preserve">          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="contactus.html"&gt;Contact Us&lt;/a&gt;&lt;/li&gt;</w:t>
      </w:r>
    </w:p>
    <w:p w:rsidR="00BF2FB9" w:rsidRDefault="00BF2FB9" w:rsidP="00BF2FB9">
      <w:r>
        <w:t xml:space="preserve">                        &lt;/</w:t>
      </w:r>
      <w:proofErr w:type="spellStart"/>
      <w:r>
        <w:t>ul</w:t>
      </w:r>
      <w:proofErr w:type="spellEnd"/>
      <w:r>
        <w:t xml:space="preserve">&gt;  </w:t>
      </w:r>
    </w:p>
    <w:p w:rsidR="00BF2FB9" w:rsidRDefault="00BF2FB9" w:rsidP="00BF2FB9">
      <w:r>
        <w:t xml:space="preserve">                     &lt;/</w:t>
      </w:r>
      <w:proofErr w:type="spellStart"/>
      <w:r>
        <w:t>nav</w:t>
      </w:r>
      <w:proofErr w:type="spellEnd"/>
      <w:r>
        <w:t>&gt;</w:t>
      </w:r>
    </w:p>
    <w:p w:rsidR="00BF2FB9" w:rsidRDefault="00BF2FB9" w:rsidP="00BF2FB9">
      <w:r>
        <w:t xml:space="preserve">              </w:t>
      </w:r>
    </w:p>
    <w:p w:rsidR="00BF2FB9" w:rsidRDefault="00BF2FB9" w:rsidP="00BF2FB9">
      <w:r>
        <w:t xml:space="preserve">          &lt;/header&gt;</w:t>
      </w:r>
    </w:p>
    <w:p w:rsidR="00BF2FB9" w:rsidRDefault="00BF2FB9" w:rsidP="00BF2FB9">
      <w:r>
        <w:t xml:space="preserve">          </w:t>
      </w:r>
    </w:p>
    <w:p w:rsidR="00BF2FB9" w:rsidRDefault="00BF2FB9" w:rsidP="00BF2FB9">
      <w:r>
        <w:t xml:space="preserve">          &lt;section id="showcase"&gt;</w:t>
      </w:r>
    </w:p>
    <w:p w:rsidR="00BF2FB9" w:rsidRDefault="00BF2FB9" w:rsidP="00BF2FB9">
      <w:r>
        <w:t xml:space="preserve">            &lt;div class="container"&gt;</w:t>
      </w:r>
    </w:p>
    <w:p w:rsidR="00BF2FB9" w:rsidRDefault="00BF2FB9" w:rsidP="00BF2FB9">
      <w:r>
        <w:t xml:space="preserve">              &lt;h1&gt;</w:t>
      </w:r>
      <w:proofErr w:type="gramStart"/>
      <w:r>
        <w:t>D  S</w:t>
      </w:r>
      <w:proofErr w:type="gramEnd"/>
      <w:r>
        <w:t xml:space="preserve">  I&lt;/h1&gt;</w:t>
      </w:r>
    </w:p>
    <w:p w:rsidR="00BF2FB9" w:rsidRDefault="00BF2FB9" w:rsidP="00BF2FB9">
      <w:r>
        <w:t xml:space="preserve">                &lt;</w:t>
      </w:r>
      <w:proofErr w:type="gramStart"/>
      <w:r>
        <w:t>pre</w:t>
      </w:r>
      <w:proofErr w:type="gramEnd"/>
      <w:r>
        <w:t>&gt;</w:t>
      </w:r>
    </w:p>
    <w:p w:rsidR="00BF2FB9" w:rsidRDefault="00BF2FB9" w:rsidP="00BF2FB9">
      <w:r>
        <w:t xml:space="preserve">                &lt;p&gt;   </w:t>
      </w:r>
      <w:proofErr w:type="gramStart"/>
      <w:r>
        <w:t xml:space="preserve">L  </w:t>
      </w:r>
      <w:proofErr w:type="spellStart"/>
      <w:r>
        <w:t>i</w:t>
      </w:r>
      <w:proofErr w:type="spellEnd"/>
      <w:proofErr w:type="gramEnd"/>
      <w:r>
        <w:t xml:space="preserve">  v  e    T  h  e    D  r  e  a  m&lt;/p&gt;</w:t>
      </w:r>
    </w:p>
    <w:p w:rsidR="00BF2FB9" w:rsidRDefault="00BF2FB9" w:rsidP="00BF2FB9">
      <w:r>
        <w:t xml:space="preserve">                &lt;/pre&gt;</w:t>
      </w:r>
    </w:p>
    <w:p w:rsidR="00BF2FB9" w:rsidRDefault="00BF2FB9" w:rsidP="00BF2FB9">
      <w:r>
        <w:t xml:space="preserve">            &lt;/div&gt;</w:t>
      </w:r>
    </w:p>
    <w:p w:rsidR="00BF2FB9" w:rsidRDefault="00BF2FB9" w:rsidP="00BF2FB9">
      <w:r>
        <w:t xml:space="preserve">          &lt;/section&gt;&lt;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</w:t>
      </w:r>
    </w:p>
    <w:p w:rsidR="00BF2FB9" w:rsidRDefault="00BF2FB9" w:rsidP="00BF2FB9">
      <w:r>
        <w:t xml:space="preserve">          &lt;section id="login"&gt;</w:t>
      </w:r>
    </w:p>
    <w:p w:rsidR="00BF2FB9" w:rsidRDefault="00BF2FB9" w:rsidP="00BF2FB9">
      <w:r>
        <w:t xml:space="preserve">            &lt;div class="container"&gt;</w:t>
      </w:r>
    </w:p>
    <w:p w:rsidR="00BF2FB9" w:rsidRDefault="00BF2FB9" w:rsidP="00BF2FB9">
      <w:r>
        <w:t xml:space="preserve">                &lt;</w:t>
      </w:r>
      <w:proofErr w:type="gramStart"/>
      <w:r>
        <w:t>form</w:t>
      </w:r>
      <w:proofErr w:type="gramEnd"/>
      <w:r>
        <w:t xml:space="preserve"> &gt;</w:t>
      </w:r>
    </w:p>
    <w:p w:rsidR="00BF2FB9" w:rsidRDefault="00BF2FB9" w:rsidP="00BF2FB9">
      <w:r>
        <w:t xml:space="preserve">                    &lt;</w:t>
      </w:r>
      <w:proofErr w:type="spellStart"/>
      <w:r>
        <w:t>fieldset</w:t>
      </w:r>
      <w:proofErr w:type="spellEnd"/>
      <w:r>
        <w:t xml:space="preserve"> id="</w:t>
      </w:r>
      <w:proofErr w:type="spellStart"/>
      <w:r>
        <w:t>loginside</w:t>
      </w:r>
      <w:proofErr w:type="spellEnd"/>
      <w:r>
        <w:t>"&gt;</w:t>
      </w:r>
    </w:p>
    <w:p w:rsidR="00BF2FB9" w:rsidRDefault="00BF2FB9" w:rsidP="00BF2FB9">
      <w:r>
        <w:t xml:space="preserve">                        &lt;</w:t>
      </w:r>
      <w:proofErr w:type="gramStart"/>
      <w:r>
        <w:t>legend&gt;</w:t>
      </w:r>
      <w:proofErr w:type="gramEnd"/>
      <w:r>
        <w:t>Login/</w:t>
      </w:r>
      <w:proofErr w:type="spellStart"/>
      <w:r>
        <w:t>SignUp</w:t>
      </w:r>
      <w:proofErr w:type="spellEnd"/>
      <w:r>
        <w:t>&lt;/legend&gt;</w:t>
      </w:r>
    </w:p>
    <w:p w:rsidR="00BF2FB9" w:rsidRDefault="00BF2FB9" w:rsidP="00BF2FB9">
      <w:r>
        <w:lastRenderedPageBreak/>
        <w:t xml:space="preserve">                          &lt;input class="</w:t>
      </w:r>
      <w:proofErr w:type="spellStart"/>
      <w:r>
        <w:t>ifield</w:t>
      </w:r>
      <w:proofErr w:type="spellEnd"/>
      <w:r>
        <w:t>" type="text" autofocus name="username" placeholder="Username" &gt;&lt;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   &lt;input class="</w:t>
      </w:r>
      <w:proofErr w:type="spellStart"/>
      <w:r>
        <w:t>ifield</w:t>
      </w:r>
      <w:proofErr w:type="spellEnd"/>
      <w:r>
        <w:t>" type="password" name="password" placeholder="Password"&gt;&lt;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   &lt;button id="log" type="submit" name="login</w:t>
      </w:r>
      <w:proofErr w:type="gramStart"/>
      <w:r>
        <w:t>"  &gt;</w:t>
      </w:r>
      <w:proofErr w:type="gramEnd"/>
      <w:r>
        <w:t>Login&lt;/button&gt;</w:t>
      </w:r>
    </w:p>
    <w:p w:rsidR="00BF2FB9" w:rsidRDefault="00BF2FB9" w:rsidP="00BF2FB9">
      <w:r>
        <w:t xml:space="preserve">                          &lt;button id="sign" type="button" name="signup" &gt;</w:t>
      </w:r>
      <w:proofErr w:type="spellStart"/>
      <w:r>
        <w:t>SignUp</w:t>
      </w:r>
      <w:proofErr w:type="spellEnd"/>
      <w:r>
        <w:t>&lt;/button&gt;&lt;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&lt;/</w:t>
      </w:r>
      <w:proofErr w:type="spellStart"/>
      <w:r>
        <w:t>fieldset</w:t>
      </w:r>
      <w:proofErr w:type="spellEnd"/>
      <w:r>
        <w:t>&gt;</w:t>
      </w:r>
    </w:p>
    <w:p w:rsidR="00BF2FB9" w:rsidRDefault="00BF2FB9" w:rsidP="00BF2FB9">
      <w:r>
        <w:t xml:space="preserve">                &lt;/form&gt;</w:t>
      </w:r>
    </w:p>
    <w:p w:rsidR="00BF2FB9" w:rsidRDefault="00BF2FB9" w:rsidP="00BF2FB9">
      <w:r>
        <w:t xml:space="preserve">            &lt;/div&gt;</w:t>
      </w:r>
    </w:p>
    <w:p w:rsidR="00BF2FB9" w:rsidRDefault="00BF2FB9" w:rsidP="00BF2FB9">
      <w:r>
        <w:t xml:space="preserve">          &lt;/section&gt;</w:t>
      </w:r>
    </w:p>
    <w:p w:rsidR="00BF2FB9" w:rsidRDefault="00BF2FB9" w:rsidP="00BF2FB9">
      <w:r>
        <w:t xml:space="preserve">      &lt;/body&gt;</w:t>
      </w:r>
    </w:p>
    <w:p w:rsidR="00BF2FB9" w:rsidRPr="00BF2FB9" w:rsidRDefault="00BF2FB9" w:rsidP="00BF2FB9">
      <w:r>
        <w:t>&lt;/html&gt;</w:t>
      </w:r>
    </w:p>
    <w:p w:rsidR="00BF2FB9" w:rsidRDefault="00BF2FB9" w:rsidP="00BF2FB9"/>
    <w:p w:rsidR="00BF2FB9" w:rsidRDefault="00BF2FB9" w:rsidP="00BF2FB9">
      <w:pPr>
        <w:pStyle w:val="Heading1"/>
      </w:pPr>
      <w:r>
        <w:lastRenderedPageBreak/>
        <w:t>Page 2: About.html</w:t>
      </w:r>
    </w:p>
    <w:p w:rsidR="00BF2FB9" w:rsidRDefault="00BF2FB9" w:rsidP="00BF2FB9">
      <w:pPr>
        <w:pStyle w:val="Heading1"/>
      </w:pPr>
    </w:p>
    <w:p w:rsidR="00BF2FB9" w:rsidRDefault="00BF2FB9" w:rsidP="00BF2FB9">
      <w:pPr>
        <w:pStyle w:val="Heading1"/>
      </w:pPr>
    </w:p>
    <w:p w:rsidR="00BF2FB9" w:rsidRDefault="00BF2FB9" w:rsidP="00BF2FB9">
      <w:pPr>
        <w:pStyle w:val="Heading1"/>
      </w:pPr>
      <w:r>
        <w:rPr>
          <w:noProof/>
        </w:rPr>
        <w:drawing>
          <wp:inline distT="0" distB="0" distL="0" distR="0">
            <wp:extent cx="5486400" cy="2809875"/>
            <wp:effectExtent l="0" t="0" r="0" b="9525"/>
            <wp:docPr id="3" name="Picture 3" descr="C:\Users\SONY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Y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FB9" w:rsidRDefault="00BF2FB9" w:rsidP="00BF2FB9"/>
    <w:p w:rsidR="00BF2FB9" w:rsidRDefault="00BF2FB9" w:rsidP="00BF2FB9">
      <w:pPr>
        <w:pStyle w:val="Heading1"/>
      </w:pPr>
      <w:r>
        <w:t>The Code:</w:t>
      </w:r>
    </w:p>
    <w:p w:rsidR="00BF2FB9" w:rsidRDefault="00BF2FB9" w:rsidP="00BF2FB9">
      <w:proofErr w:type="gramStart"/>
      <w:r>
        <w:t>&lt;!--</w:t>
      </w:r>
      <w:proofErr w:type="gramEnd"/>
      <w:r>
        <w:t xml:space="preserve"> A Front-end Design by Tharun K --&gt;</w:t>
      </w:r>
    </w:p>
    <w:p w:rsidR="00BF2FB9" w:rsidRDefault="00BF2FB9" w:rsidP="00BF2FB9">
      <w:proofErr w:type="gramStart"/>
      <w:r>
        <w:t>&lt;!DOCTYPE</w:t>
      </w:r>
      <w:proofErr w:type="gramEnd"/>
      <w:r>
        <w:t xml:space="preserve"> html&gt;</w:t>
      </w:r>
    </w:p>
    <w:p w:rsidR="00BF2FB9" w:rsidRDefault="00BF2FB9" w:rsidP="00BF2FB9">
      <w:r>
        <w:t>&lt;</w:t>
      </w:r>
      <w:proofErr w:type="gramStart"/>
      <w:r>
        <w:t>html</w:t>
      </w:r>
      <w:proofErr w:type="gramEnd"/>
      <w:r>
        <w:t>&gt;</w:t>
      </w:r>
    </w:p>
    <w:p w:rsidR="00BF2FB9" w:rsidRDefault="00BF2FB9" w:rsidP="00BF2FB9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BF2FB9" w:rsidRDefault="00BF2FB9" w:rsidP="00BF2FB9">
      <w:r>
        <w:t xml:space="preserve">        &lt;</w:t>
      </w:r>
      <w:proofErr w:type="gramStart"/>
      <w:r>
        <w:t>title&gt;</w:t>
      </w:r>
      <w:proofErr w:type="gramEnd"/>
      <w:r>
        <w:t>DSCE | About&lt;/title&gt;</w:t>
      </w:r>
    </w:p>
    <w:p w:rsidR="00BF2FB9" w:rsidRDefault="00BF2FB9" w:rsidP="00BF2FB9">
      <w:r>
        <w:t xml:space="preserve">        &lt;</w:t>
      </w:r>
      <w:proofErr w:type="gramStart"/>
      <w:r>
        <w:t>meta</w:t>
      </w:r>
      <w:proofErr w:type="gramEnd"/>
      <w:r>
        <w:t xml:space="preserve"> charset="UTF-8"&gt;</w:t>
      </w:r>
    </w:p>
    <w:p w:rsidR="00BF2FB9" w:rsidRDefault="00BF2FB9" w:rsidP="00BF2FB9">
      <w:r>
        <w:t xml:space="preserve">        &lt;meta name="keywords" content="dsce,dayananda,sagar,college,of,engineering,faculty,database,contact,faculties,mini,project"&gt;</w:t>
      </w:r>
    </w:p>
    <w:p w:rsidR="00BF2FB9" w:rsidRDefault="00BF2FB9" w:rsidP="00BF2FB9">
      <w:r>
        <w:t xml:space="preserve">        &lt;</w:t>
      </w:r>
      <w:proofErr w:type="gramStart"/>
      <w:r>
        <w:t>meta</w:t>
      </w:r>
      <w:proofErr w:type="gramEnd"/>
      <w:r>
        <w:t xml:space="preserve"> name="author" content="Tharun K"&gt;</w:t>
      </w:r>
    </w:p>
    <w:p w:rsidR="00BF2FB9" w:rsidRDefault="00BF2FB9" w:rsidP="00BF2FB9">
      <w:r>
        <w:t xml:space="preserve">        &lt;meta name="viewport" content="width=device-</w:t>
      </w:r>
      <w:proofErr w:type="spellStart"/>
      <w:r>
        <w:t>width</w:t>
      </w:r>
      <w:proofErr w:type="gramStart"/>
      <w:r>
        <w:t>,initial</w:t>
      </w:r>
      <w:proofErr w:type="spellEnd"/>
      <w:proofErr w:type="gramEnd"/>
      <w:r>
        <w:t>-scale=1.0"&gt;</w:t>
      </w:r>
    </w:p>
    <w:p w:rsidR="00BF2FB9" w:rsidRDefault="00BF2FB9" w:rsidP="00BF2FB9">
      <w:r>
        <w:t xml:space="preserve">        &lt;</w:t>
      </w:r>
      <w:proofErr w:type="gramStart"/>
      <w:r>
        <w:t>meta</w:t>
      </w:r>
      <w:proofErr w:type="gramEnd"/>
      <w:r>
        <w:t xml:space="preserve"> name="description" content="A faculty contact Database"&gt;</w:t>
      </w:r>
    </w:p>
    <w:p w:rsidR="00BF2FB9" w:rsidRDefault="00BF2FB9" w:rsidP="00BF2FB9">
      <w:r>
        <w:lastRenderedPageBreak/>
        <w:t xml:space="preserve">    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</w:t>
      </w:r>
      <w:proofErr w:type="spellStart"/>
      <w:r>
        <w:t>css</w:t>
      </w:r>
      <w:proofErr w:type="spellEnd"/>
      <w:r>
        <w:t>/style.css"&gt;</w:t>
      </w:r>
    </w:p>
    <w:p w:rsidR="00BF2FB9" w:rsidRDefault="00BF2FB9" w:rsidP="00BF2FB9">
      <w:r>
        <w:t xml:space="preserve">    &lt;/head&gt;</w:t>
      </w:r>
    </w:p>
    <w:p w:rsidR="00BF2FB9" w:rsidRDefault="00BF2FB9" w:rsidP="00BF2FB9">
      <w:r>
        <w:t xml:space="preserve">      &lt;</w:t>
      </w:r>
      <w:proofErr w:type="gramStart"/>
      <w:r>
        <w:t>body</w:t>
      </w:r>
      <w:proofErr w:type="gramEnd"/>
      <w:r>
        <w:t>&gt;</w:t>
      </w:r>
    </w:p>
    <w:p w:rsidR="00BF2FB9" w:rsidRDefault="00BF2FB9" w:rsidP="00BF2FB9">
      <w:r>
        <w:t xml:space="preserve">          &lt;</w:t>
      </w:r>
      <w:proofErr w:type="gramStart"/>
      <w:r>
        <w:t>header</w:t>
      </w:r>
      <w:proofErr w:type="gramEnd"/>
      <w:r>
        <w:t xml:space="preserve">&gt; </w:t>
      </w:r>
    </w:p>
    <w:p w:rsidR="00BF2FB9" w:rsidRDefault="00BF2FB9" w:rsidP="00BF2FB9"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/logo.gif" &gt;</w:t>
      </w:r>
    </w:p>
    <w:p w:rsidR="00BF2FB9" w:rsidRDefault="00BF2FB9" w:rsidP="00BF2FB9">
      <w:r>
        <w:t xml:space="preserve">              </w:t>
      </w:r>
    </w:p>
    <w:p w:rsidR="00BF2FB9" w:rsidRDefault="00BF2FB9" w:rsidP="00BF2FB9">
      <w:r>
        <w:t xml:space="preserve">                  </w:t>
      </w:r>
    </w:p>
    <w:p w:rsidR="00BF2FB9" w:rsidRDefault="00BF2FB9" w:rsidP="00BF2FB9">
      <w:r>
        <w:t xml:space="preserve">                  &lt;div id="branding"&gt;</w:t>
      </w:r>
    </w:p>
    <w:p w:rsidR="00BF2FB9" w:rsidRDefault="00BF2FB9" w:rsidP="00BF2FB9">
      <w:r>
        <w:t xml:space="preserve">                     &lt;h1&gt;</w:t>
      </w:r>
      <w:proofErr w:type="spellStart"/>
      <w:r>
        <w:t>Dayananda</w:t>
      </w:r>
      <w:proofErr w:type="spellEnd"/>
      <w:r>
        <w:t xml:space="preserve"> </w:t>
      </w:r>
      <w:proofErr w:type="spellStart"/>
      <w:r>
        <w:t>Sagar</w:t>
      </w:r>
      <w:proofErr w:type="spellEnd"/>
      <w:r>
        <w:t xml:space="preserve"> College </w:t>
      </w:r>
      <w:proofErr w:type="gramStart"/>
      <w:r>
        <w:t>Of</w:t>
      </w:r>
      <w:proofErr w:type="gramEnd"/>
      <w:r>
        <w:t xml:space="preserve"> Engineering&lt;/h1&gt;</w:t>
      </w:r>
    </w:p>
    <w:p w:rsidR="00BF2FB9" w:rsidRDefault="00BF2FB9" w:rsidP="00BF2FB9">
      <w:r>
        <w:t xml:space="preserve">                  &lt;/div&gt;</w:t>
      </w:r>
    </w:p>
    <w:p w:rsidR="00BF2FB9" w:rsidRDefault="00BF2FB9" w:rsidP="00BF2FB9">
      <w:r>
        <w:t xml:space="preserve">                      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BF2FB9" w:rsidRDefault="00BF2FB9" w:rsidP="00BF2FB9">
      <w:r>
        <w:t xml:space="preserve">                  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BF2FB9" w:rsidRDefault="00BF2FB9" w:rsidP="00BF2FB9">
      <w:r>
        <w:t xml:space="preserve">                          &lt;</w:t>
      </w:r>
      <w:proofErr w:type="gramStart"/>
      <w:r>
        <w:t>li</w:t>
      </w:r>
      <w:proofErr w:type="gramEnd"/>
      <w:r>
        <w:t xml:space="preserve"> &gt;&lt;a </w:t>
      </w:r>
      <w:proofErr w:type="spellStart"/>
      <w:r>
        <w:t>href</w:t>
      </w:r>
      <w:proofErr w:type="spellEnd"/>
      <w:r>
        <w:t>="home.html"&gt;Home&lt;/a&gt;&lt;/li&gt;</w:t>
      </w:r>
    </w:p>
    <w:p w:rsidR="00BF2FB9" w:rsidRDefault="00BF2FB9" w:rsidP="00BF2FB9">
      <w:r>
        <w:t xml:space="preserve">                          &lt;li class="current"&gt;&lt;a </w:t>
      </w:r>
      <w:proofErr w:type="spellStart"/>
      <w:r>
        <w:t>href</w:t>
      </w:r>
      <w:proofErr w:type="spellEnd"/>
      <w:r>
        <w:t>="about.html"&gt;</w:t>
      </w:r>
      <w:proofErr w:type="gramStart"/>
      <w:r>
        <w:t>About</w:t>
      </w:r>
      <w:proofErr w:type="gramEnd"/>
      <w:r>
        <w:t xml:space="preserve"> &lt;/a&gt;&lt;/li&gt;</w:t>
      </w:r>
    </w:p>
    <w:p w:rsidR="00BF2FB9" w:rsidRDefault="00BF2FB9" w:rsidP="00BF2FB9">
      <w:r>
        <w:t xml:space="preserve">                          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="contactus.html"&gt;Contact Us&lt;/a&gt;&lt;/li&gt;</w:t>
      </w:r>
    </w:p>
    <w:p w:rsidR="00BF2FB9" w:rsidRDefault="00BF2FB9" w:rsidP="00BF2FB9">
      <w:r>
        <w:t xml:space="preserve">                        &lt;/</w:t>
      </w:r>
      <w:proofErr w:type="spellStart"/>
      <w:r>
        <w:t>ul</w:t>
      </w:r>
      <w:proofErr w:type="spellEnd"/>
      <w:r>
        <w:t xml:space="preserve">&gt;  </w:t>
      </w:r>
    </w:p>
    <w:p w:rsidR="00BF2FB9" w:rsidRDefault="00BF2FB9" w:rsidP="00BF2FB9">
      <w:r>
        <w:t xml:space="preserve">                     &lt;/</w:t>
      </w:r>
      <w:proofErr w:type="spellStart"/>
      <w:r>
        <w:t>nav</w:t>
      </w:r>
      <w:proofErr w:type="spellEnd"/>
      <w:r>
        <w:t>&gt;</w:t>
      </w:r>
    </w:p>
    <w:p w:rsidR="00BF2FB9" w:rsidRDefault="00BF2FB9" w:rsidP="00BF2FB9">
      <w:r>
        <w:t xml:space="preserve">              </w:t>
      </w:r>
    </w:p>
    <w:p w:rsidR="00BF2FB9" w:rsidRDefault="00BF2FB9" w:rsidP="00BF2FB9">
      <w:r>
        <w:t xml:space="preserve">          &lt;/header&gt;</w:t>
      </w:r>
    </w:p>
    <w:p w:rsidR="00BF2FB9" w:rsidRDefault="00BF2FB9" w:rsidP="00BF2FB9">
      <w:r>
        <w:t xml:space="preserve">          </w:t>
      </w:r>
    </w:p>
    <w:p w:rsidR="00BF2FB9" w:rsidRDefault="00BF2FB9" w:rsidP="00BF2FB9">
      <w:r>
        <w:t xml:space="preserve">          &lt;section id="</w:t>
      </w:r>
      <w:proofErr w:type="spellStart"/>
      <w:r>
        <w:t>showcase_about</w:t>
      </w:r>
      <w:proofErr w:type="spellEnd"/>
      <w:r>
        <w:t>"&gt;</w:t>
      </w:r>
    </w:p>
    <w:p w:rsidR="00BF2FB9" w:rsidRDefault="00BF2FB9" w:rsidP="00BF2FB9">
      <w:r>
        <w:t xml:space="preserve">            &lt;div class="container"&gt;</w:t>
      </w:r>
    </w:p>
    <w:p w:rsidR="00BF2FB9" w:rsidRDefault="00BF2FB9" w:rsidP="00BF2FB9">
      <w:r>
        <w:t xml:space="preserve">              &lt;h1&gt;</w:t>
      </w:r>
      <w:proofErr w:type="gramStart"/>
      <w:r>
        <w:t>D  S</w:t>
      </w:r>
      <w:proofErr w:type="gramEnd"/>
      <w:r>
        <w:t xml:space="preserve">  I&lt;/h1&gt;</w:t>
      </w:r>
    </w:p>
    <w:p w:rsidR="00BF2FB9" w:rsidRDefault="00BF2FB9" w:rsidP="00BF2FB9">
      <w:r>
        <w:t xml:space="preserve">                &lt;</w:t>
      </w:r>
      <w:proofErr w:type="gramStart"/>
      <w:r>
        <w:t>pre</w:t>
      </w:r>
      <w:proofErr w:type="gramEnd"/>
      <w:r>
        <w:t>&gt;</w:t>
      </w:r>
    </w:p>
    <w:p w:rsidR="00BF2FB9" w:rsidRDefault="00BF2FB9" w:rsidP="00BF2FB9">
      <w:r>
        <w:t xml:space="preserve">                &lt;p&gt;   </w:t>
      </w:r>
      <w:proofErr w:type="gramStart"/>
      <w:r>
        <w:t xml:space="preserve">L  </w:t>
      </w:r>
      <w:proofErr w:type="spellStart"/>
      <w:r>
        <w:t>i</w:t>
      </w:r>
      <w:proofErr w:type="spellEnd"/>
      <w:proofErr w:type="gramEnd"/>
      <w:r>
        <w:t xml:space="preserve">  v  e    T  h  e    D  r  e  a  m&lt;/p&gt;</w:t>
      </w:r>
    </w:p>
    <w:p w:rsidR="00BF2FB9" w:rsidRDefault="00BF2FB9" w:rsidP="00BF2FB9">
      <w:r>
        <w:t xml:space="preserve">                &lt;/pre&gt;</w:t>
      </w:r>
    </w:p>
    <w:p w:rsidR="00BF2FB9" w:rsidRDefault="00BF2FB9" w:rsidP="00BF2FB9">
      <w:r>
        <w:lastRenderedPageBreak/>
        <w:t xml:space="preserve">            &lt;/div&gt;</w:t>
      </w:r>
    </w:p>
    <w:p w:rsidR="00BF2FB9" w:rsidRDefault="00BF2FB9" w:rsidP="00BF2FB9">
      <w:r>
        <w:t xml:space="preserve">          &lt;/section&gt;&lt;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</w:t>
      </w:r>
    </w:p>
    <w:p w:rsidR="00BF2FB9" w:rsidRDefault="00BF2FB9" w:rsidP="00BF2FB9">
      <w:r>
        <w:t xml:space="preserve">          &lt;section id="about"&gt;</w:t>
      </w:r>
    </w:p>
    <w:p w:rsidR="00BF2FB9" w:rsidRDefault="00BF2FB9" w:rsidP="00BF2FB9">
      <w:r>
        <w:t xml:space="preserve">            &lt;div class="container"&gt;</w:t>
      </w:r>
    </w:p>
    <w:p w:rsidR="00BF2FB9" w:rsidRDefault="00BF2FB9" w:rsidP="00BF2FB9">
      <w:r>
        <w:t xml:space="preserve">               &lt;</w:t>
      </w:r>
      <w:proofErr w:type="gramStart"/>
      <w:r>
        <w:t>article</w:t>
      </w:r>
      <w:proofErr w:type="gramEnd"/>
      <w:r>
        <w:t>&gt;</w:t>
      </w:r>
    </w:p>
    <w:p w:rsidR="00BF2FB9" w:rsidRDefault="00BF2FB9" w:rsidP="00BF2FB9">
      <w:r>
        <w:t xml:space="preserve">                   &lt;h3&gt;About Us&lt;/h3&gt;</w:t>
      </w:r>
    </w:p>
    <w:p w:rsidR="00BF2FB9" w:rsidRDefault="00BF2FB9" w:rsidP="00BF2FB9">
      <w:r>
        <w:t xml:space="preserve">                   &lt;p&gt;&lt;</w:t>
      </w:r>
      <w:proofErr w:type="spellStart"/>
      <w:r>
        <w:t>i</w:t>
      </w:r>
      <w:proofErr w:type="spellEnd"/>
      <w:r>
        <w:t>&gt;Front-end Webpage Design by &lt;/</w:t>
      </w:r>
      <w:proofErr w:type="spellStart"/>
      <w:r>
        <w:t>i</w:t>
      </w:r>
      <w:proofErr w:type="spellEnd"/>
      <w:r>
        <w:t>&gt;&lt;/p&gt;</w:t>
      </w:r>
    </w:p>
    <w:p w:rsidR="00BF2FB9" w:rsidRDefault="00BF2FB9" w:rsidP="00BF2FB9">
      <w:r>
        <w:t xml:space="preserve">                   </w:t>
      </w:r>
    </w:p>
    <w:p w:rsidR="00BF2FB9" w:rsidRDefault="00BF2FB9" w:rsidP="00BF2FB9">
      <w:r>
        <w:t xml:space="preserve">                   &lt;</w:t>
      </w:r>
      <w:proofErr w:type="gramStart"/>
      <w:r>
        <w:t>address</w:t>
      </w:r>
      <w:proofErr w:type="gramEnd"/>
      <w:r>
        <w:t>&gt;</w:t>
      </w:r>
    </w:p>
    <w:p w:rsidR="00BF2FB9" w:rsidRDefault="00BF2FB9" w:rsidP="00BF2FB9">
      <w:r>
        <w:t xml:space="preserve">                       Tharun K</w:t>
      </w:r>
      <w:proofErr w:type="gramStart"/>
      <w:r>
        <w:t>,&lt;</w:t>
      </w:r>
      <w:proofErr w:type="spellStart"/>
      <w:proofErr w:type="gramEnd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3rd </w:t>
      </w:r>
      <w:proofErr w:type="spellStart"/>
      <w:r>
        <w:t>Sem</w:t>
      </w:r>
      <w:proofErr w:type="spellEnd"/>
      <w:proofErr w:type="gramStart"/>
      <w:r>
        <w:t>,&lt;</w:t>
      </w:r>
      <w:proofErr w:type="spellStart"/>
      <w:proofErr w:type="gramEnd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USN</w:t>
      </w:r>
      <w:proofErr w:type="gramStart"/>
      <w:r>
        <w:t>:1DS16CS114</w:t>
      </w:r>
      <w:proofErr w:type="gramEnd"/>
      <w:r>
        <w:t>,&lt;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DSCE&lt;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&lt;/address&gt;</w:t>
      </w:r>
    </w:p>
    <w:p w:rsidR="00BF2FB9" w:rsidRDefault="00BF2FB9" w:rsidP="00BF2FB9">
      <w:r>
        <w:t xml:space="preserve">                &lt;/article&gt;</w:t>
      </w:r>
    </w:p>
    <w:p w:rsidR="00BF2FB9" w:rsidRDefault="00BF2FB9" w:rsidP="00BF2FB9">
      <w:r>
        <w:t xml:space="preserve">            </w:t>
      </w:r>
    </w:p>
    <w:p w:rsidR="00BF2FB9" w:rsidRDefault="00BF2FB9" w:rsidP="00BF2FB9">
      <w:r>
        <w:t xml:space="preserve">          </w:t>
      </w:r>
    </w:p>
    <w:p w:rsidR="00BF2FB9" w:rsidRDefault="00BF2FB9" w:rsidP="00BF2FB9">
      <w:r>
        <w:t xml:space="preserve">          &lt;aside class="aside"&gt;</w:t>
      </w:r>
    </w:p>
    <w:p w:rsidR="00BF2FB9" w:rsidRDefault="00BF2FB9" w:rsidP="00BF2FB9">
      <w:r>
        <w:t xml:space="preserve">              &lt;h3&gt;A Mini Project&lt;/h3&gt;</w:t>
      </w:r>
    </w:p>
    <w:p w:rsidR="00BF2FB9" w:rsidRDefault="00BF2FB9" w:rsidP="00BF2FB9">
      <w:r>
        <w:t xml:space="preserve">              &lt;h4&gt;Team Members&lt;/h4&gt;</w:t>
      </w:r>
    </w:p>
    <w:p w:rsidR="00BF2FB9" w:rsidRDefault="00BF2FB9" w:rsidP="00BF2FB9">
      <w:r>
        <w:t xml:space="preserve">              &lt;p&gt;</w:t>
      </w:r>
    </w:p>
    <w:p w:rsidR="00BF2FB9" w:rsidRDefault="00BF2FB9" w:rsidP="00BF2FB9">
      <w:r>
        <w:t xml:space="preserve">                  Tharun K - 1DS16CS114&lt;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</w:t>
      </w:r>
      <w:proofErr w:type="spellStart"/>
      <w:r>
        <w:t>Vismay</w:t>
      </w:r>
      <w:proofErr w:type="spellEnd"/>
      <w:r>
        <w:t xml:space="preserve"> B </w:t>
      </w:r>
      <w:proofErr w:type="spellStart"/>
      <w:r>
        <w:t>Anand</w:t>
      </w:r>
      <w:proofErr w:type="spellEnd"/>
      <w:r>
        <w:t xml:space="preserve"> - 1DS16CS***&lt;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</w:t>
      </w:r>
      <w:proofErr w:type="spellStart"/>
      <w:r>
        <w:t>Prathviraj</w:t>
      </w:r>
      <w:proofErr w:type="spellEnd"/>
      <w:r>
        <w:t xml:space="preserve"> - 1DS16CS***&lt;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</w:t>
      </w:r>
      <w:proofErr w:type="spellStart"/>
      <w:r>
        <w:t>Ruthwik</w:t>
      </w:r>
      <w:proofErr w:type="spellEnd"/>
      <w:r>
        <w:t xml:space="preserve"> H </w:t>
      </w:r>
      <w:proofErr w:type="spellStart"/>
      <w:r>
        <w:t>Param</w:t>
      </w:r>
      <w:proofErr w:type="spellEnd"/>
      <w:r>
        <w:t xml:space="preserve"> - 1DS16CS***&lt;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lastRenderedPageBreak/>
        <w:t xml:space="preserve">              &lt;p&gt;</w:t>
      </w:r>
    </w:p>
    <w:p w:rsidR="00BF2FB9" w:rsidRDefault="00BF2FB9" w:rsidP="00BF2FB9">
      <w:r>
        <w:t xml:space="preserve">              </w:t>
      </w:r>
    </w:p>
    <w:p w:rsidR="00BF2FB9" w:rsidRDefault="00BF2FB9" w:rsidP="00BF2FB9">
      <w:r>
        <w:t xml:space="preserve">          &lt;/aside&gt;          </w:t>
      </w:r>
    </w:p>
    <w:p w:rsidR="00BF2FB9" w:rsidRDefault="00BF2FB9" w:rsidP="00BF2FB9">
      <w:r>
        <w:t xml:space="preserve">              &lt;/div&gt;</w:t>
      </w:r>
    </w:p>
    <w:p w:rsidR="00BF2FB9" w:rsidRDefault="00BF2FB9" w:rsidP="00BF2FB9">
      <w:r>
        <w:t xml:space="preserve">          &lt;/section&gt;</w:t>
      </w:r>
    </w:p>
    <w:p w:rsidR="00BF2FB9" w:rsidRDefault="00BF2FB9" w:rsidP="00BF2FB9">
      <w:r>
        <w:t xml:space="preserve">          </w:t>
      </w:r>
    </w:p>
    <w:p w:rsidR="00BF2FB9" w:rsidRDefault="00BF2FB9" w:rsidP="00BF2FB9">
      <w:r>
        <w:t xml:space="preserve">          &lt;footer class="</w:t>
      </w:r>
      <w:proofErr w:type="spellStart"/>
      <w:r>
        <w:t>fabout</w:t>
      </w:r>
      <w:proofErr w:type="spellEnd"/>
      <w:r>
        <w:t>"&gt;</w:t>
      </w:r>
    </w:p>
    <w:p w:rsidR="00BF2FB9" w:rsidRDefault="00BF2FB9" w:rsidP="00BF2FB9">
      <w:r>
        <w:t xml:space="preserve">              &lt;p&gt;&lt;a </w:t>
      </w:r>
      <w:proofErr w:type="spellStart"/>
      <w:r>
        <w:t>href</w:t>
      </w:r>
      <w:proofErr w:type="spellEnd"/>
      <w:r>
        <w:t>="contactus.html"&gt;Contact Us &lt;/a&gt;for any Queries or to Report a bug &lt;/p&gt;</w:t>
      </w:r>
    </w:p>
    <w:p w:rsidR="00BF2FB9" w:rsidRDefault="00BF2FB9" w:rsidP="00BF2FB9">
      <w:r>
        <w:t xml:space="preserve">          &lt;/footer&gt;</w:t>
      </w:r>
    </w:p>
    <w:p w:rsidR="00BF2FB9" w:rsidRDefault="00BF2FB9" w:rsidP="00BF2FB9">
      <w:r>
        <w:t xml:space="preserve">      &lt;/body&gt;</w:t>
      </w:r>
    </w:p>
    <w:p w:rsidR="00BF2FB9" w:rsidRDefault="00BF2FB9" w:rsidP="00BF2FB9">
      <w:r>
        <w:t>&lt;/html&gt;</w:t>
      </w:r>
    </w:p>
    <w:p w:rsidR="00BF2FB9" w:rsidRDefault="00BF2FB9" w:rsidP="00BF2FB9"/>
    <w:p w:rsidR="00BF2FB9" w:rsidRDefault="00BF2FB9" w:rsidP="00BF2FB9"/>
    <w:p w:rsidR="00BF2FB9" w:rsidRDefault="00BF2FB9" w:rsidP="00BF2FB9">
      <w:pPr>
        <w:pStyle w:val="Heading1"/>
      </w:pPr>
    </w:p>
    <w:p w:rsidR="00BF2FB9" w:rsidRDefault="00BF2FB9" w:rsidP="00BF2FB9">
      <w:pPr>
        <w:pStyle w:val="Heading1"/>
      </w:pPr>
    </w:p>
    <w:p w:rsidR="00BF2FB9" w:rsidRDefault="00BF2FB9" w:rsidP="00BF2FB9">
      <w:pPr>
        <w:pStyle w:val="Heading1"/>
      </w:pPr>
      <w:r>
        <w:t>Page 3: Contactus.html</w:t>
      </w:r>
    </w:p>
    <w:p w:rsidR="00BF2FB9" w:rsidRPr="00BF2FB9" w:rsidRDefault="00BF2FB9" w:rsidP="00BF2FB9">
      <w:r>
        <w:rPr>
          <w:noProof/>
        </w:rPr>
        <w:drawing>
          <wp:inline distT="0" distB="0" distL="0" distR="0">
            <wp:extent cx="5486400" cy="2819400"/>
            <wp:effectExtent l="0" t="0" r="0" b="0"/>
            <wp:docPr id="4" name="Picture 4" descr="C:\Users\SONY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Y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FB9" w:rsidRDefault="00BF2FB9" w:rsidP="00BF2FB9"/>
    <w:p w:rsidR="00BF2FB9" w:rsidRDefault="00BF2FB9" w:rsidP="00BF2FB9">
      <w:pPr>
        <w:pStyle w:val="Heading1"/>
      </w:pPr>
      <w:r>
        <w:t>The Code:</w:t>
      </w:r>
    </w:p>
    <w:p w:rsidR="00BF2FB9" w:rsidRPr="00BF2FB9" w:rsidRDefault="00BF2FB9" w:rsidP="00BF2FB9"/>
    <w:p w:rsidR="00BF2FB9" w:rsidRDefault="00BF2FB9" w:rsidP="00BF2FB9">
      <w:proofErr w:type="gramStart"/>
      <w:r>
        <w:t>&lt;!--</w:t>
      </w:r>
      <w:proofErr w:type="gramEnd"/>
      <w:r>
        <w:t xml:space="preserve"> A Front-end Design by Tharun K --&gt;</w:t>
      </w:r>
    </w:p>
    <w:p w:rsidR="00BF2FB9" w:rsidRDefault="00BF2FB9" w:rsidP="00BF2FB9">
      <w:proofErr w:type="gramStart"/>
      <w:r>
        <w:t>&lt;!DOCTYPE</w:t>
      </w:r>
      <w:proofErr w:type="gramEnd"/>
      <w:r>
        <w:t xml:space="preserve"> html&gt;</w:t>
      </w:r>
    </w:p>
    <w:p w:rsidR="00BF2FB9" w:rsidRDefault="00BF2FB9" w:rsidP="00BF2FB9">
      <w:r>
        <w:t>&lt;</w:t>
      </w:r>
      <w:proofErr w:type="gramStart"/>
      <w:r>
        <w:t>html</w:t>
      </w:r>
      <w:proofErr w:type="gramEnd"/>
      <w:r>
        <w:t>&gt;</w:t>
      </w:r>
    </w:p>
    <w:p w:rsidR="00BF2FB9" w:rsidRDefault="00BF2FB9" w:rsidP="00BF2FB9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BF2FB9" w:rsidRDefault="00BF2FB9" w:rsidP="00BF2FB9">
      <w:r>
        <w:t xml:space="preserve">        &lt;</w:t>
      </w:r>
      <w:proofErr w:type="gramStart"/>
      <w:r>
        <w:t>title&gt;</w:t>
      </w:r>
      <w:proofErr w:type="gramEnd"/>
      <w:r>
        <w:t xml:space="preserve">DSCE | </w:t>
      </w:r>
      <w:proofErr w:type="spellStart"/>
      <w:r>
        <w:t>ContactUs</w:t>
      </w:r>
      <w:proofErr w:type="spellEnd"/>
      <w:r>
        <w:t>&lt;/title&gt;</w:t>
      </w:r>
    </w:p>
    <w:p w:rsidR="00BF2FB9" w:rsidRDefault="00BF2FB9" w:rsidP="00BF2FB9">
      <w:r>
        <w:t xml:space="preserve">        &lt;</w:t>
      </w:r>
      <w:proofErr w:type="gramStart"/>
      <w:r>
        <w:t>meta</w:t>
      </w:r>
      <w:proofErr w:type="gramEnd"/>
      <w:r>
        <w:t xml:space="preserve"> charset="UTF-8"&gt;</w:t>
      </w:r>
    </w:p>
    <w:p w:rsidR="00BF2FB9" w:rsidRDefault="00BF2FB9" w:rsidP="00BF2FB9">
      <w:r>
        <w:t xml:space="preserve">        &lt;meta name="keywords" content="dsce,dayananda,sagar,college,of,engineering,faculty,database,contact,faculties,mini,project"&gt;</w:t>
      </w:r>
    </w:p>
    <w:p w:rsidR="00BF2FB9" w:rsidRDefault="00BF2FB9" w:rsidP="00BF2FB9">
      <w:r>
        <w:t xml:space="preserve">        &lt;</w:t>
      </w:r>
      <w:proofErr w:type="gramStart"/>
      <w:r>
        <w:t>meta</w:t>
      </w:r>
      <w:proofErr w:type="gramEnd"/>
      <w:r>
        <w:t xml:space="preserve"> name="author" content="Tharun K"&gt;</w:t>
      </w:r>
    </w:p>
    <w:p w:rsidR="00BF2FB9" w:rsidRDefault="00BF2FB9" w:rsidP="00BF2FB9">
      <w:r>
        <w:lastRenderedPageBreak/>
        <w:t xml:space="preserve">        &lt;meta name="viewport" content="width=device-</w:t>
      </w:r>
      <w:proofErr w:type="spellStart"/>
      <w:r>
        <w:t>width</w:t>
      </w:r>
      <w:proofErr w:type="gramStart"/>
      <w:r>
        <w:t>,initial</w:t>
      </w:r>
      <w:proofErr w:type="spellEnd"/>
      <w:proofErr w:type="gramEnd"/>
      <w:r>
        <w:t>-scale=1.0"&gt;</w:t>
      </w:r>
    </w:p>
    <w:p w:rsidR="00BF2FB9" w:rsidRDefault="00BF2FB9" w:rsidP="00BF2FB9">
      <w:r>
        <w:t xml:space="preserve">        &lt;</w:t>
      </w:r>
      <w:proofErr w:type="gramStart"/>
      <w:r>
        <w:t>meta</w:t>
      </w:r>
      <w:proofErr w:type="gramEnd"/>
      <w:r>
        <w:t xml:space="preserve"> name="description" content="A faculty contact Database"&gt;</w:t>
      </w:r>
    </w:p>
    <w:p w:rsidR="00BF2FB9" w:rsidRDefault="00BF2FB9" w:rsidP="00BF2FB9">
      <w:r>
        <w:t xml:space="preserve">    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</w:t>
      </w:r>
      <w:proofErr w:type="spellStart"/>
      <w:r>
        <w:t>css</w:t>
      </w:r>
      <w:proofErr w:type="spellEnd"/>
      <w:r>
        <w:t>/style.css"&gt;</w:t>
      </w:r>
    </w:p>
    <w:p w:rsidR="00BF2FB9" w:rsidRDefault="00BF2FB9" w:rsidP="00BF2FB9">
      <w:r>
        <w:t xml:space="preserve">    &lt;/head&gt;</w:t>
      </w:r>
    </w:p>
    <w:p w:rsidR="00BF2FB9" w:rsidRDefault="00BF2FB9" w:rsidP="00BF2FB9">
      <w:r>
        <w:t xml:space="preserve">      &lt;</w:t>
      </w:r>
      <w:proofErr w:type="gramStart"/>
      <w:r>
        <w:t>body</w:t>
      </w:r>
      <w:proofErr w:type="gramEnd"/>
      <w:r>
        <w:t>&gt;</w:t>
      </w:r>
    </w:p>
    <w:p w:rsidR="00BF2FB9" w:rsidRDefault="00BF2FB9" w:rsidP="00BF2FB9">
      <w:r>
        <w:t xml:space="preserve">          &lt;</w:t>
      </w:r>
      <w:proofErr w:type="gramStart"/>
      <w:r>
        <w:t>header</w:t>
      </w:r>
      <w:proofErr w:type="gramEnd"/>
      <w:r>
        <w:t xml:space="preserve">&gt; </w:t>
      </w:r>
    </w:p>
    <w:p w:rsidR="00BF2FB9" w:rsidRDefault="00BF2FB9" w:rsidP="00BF2FB9"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/logo.gif" &gt;</w:t>
      </w:r>
    </w:p>
    <w:p w:rsidR="00BF2FB9" w:rsidRDefault="00BF2FB9" w:rsidP="00BF2FB9">
      <w:r>
        <w:t xml:space="preserve">              </w:t>
      </w:r>
    </w:p>
    <w:p w:rsidR="00BF2FB9" w:rsidRDefault="00BF2FB9" w:rsidP="00BF2FB9">
      <w:r>
        <w:t xml:space="preserve">                  </w:t>
      </w:r>
    </w:p>
    <w:p w:rsidR="00BF2FB9" w:rsidRDefault="00BF2FB9" w:rsidP="00BF2FB9">
      <w:r>
        <w:t xml:space="preserve">                  &lt;div id="branding"&gt;</w:t>
      </w:r>
    </w:p>
    <w:p w:rsidR="00BF2FB9" w:rsidRDefault="00BF2FB9" w:rsidP="00BF2FB9">
      <w:r>
        <w:t xml:space="preserve">                     &lt;h1&gt;</w:t>
      </w:r>
      <w:proofErr w:type="spellStart"/>
      <w:r>
        <w:t>Dayananda</w:t>
      </w:r>
      <w:proofErr w:type="spellEnd"/>
      <w:r>
        <w:t xml:space="preserve"> </w:t>
      </w:r>
      <w:proofErr w:type="spellStart"/>
      <w:r>
        <w:t>Sagar</w:t>
      </w:r>
      <w:proofErr w:type="spellEnd"/>
      <w:r>
        <w:t xml:space="preserve"> College </w:t>
      </w:r>
      <w:proofErr w:type="gramStart"/>
      <w:r>
        <w:t>Of</w:t>
      </w:r>
      <w:proofErr w:type="gramEnd"/>
      <w:r>
        <w:t xml:space="preserve"> Engineering&lt;/h1&gt;</w:t>
      </w:r>
    </w:p>
    <w:p w:rsidR="00BF2FB9" w:rsidRDefault="00BF2FB9" w:rsidP="00BF2FB9">
      <w:r>
        <w:t xml:space="preserve">                  &lt;/div&gt;</w:t>
      </w:r>
    </w:p>
    <w:p w:rsidR="00BF2FB9" w:rsidRDefault="00BF2FB9" w:rsidP="00BF2FB9">
      <w:r>
        <w:t xml:space="preserve">                      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BF2FB9" w:rsidRDefault="00BF2FB9" w:rsidP="00BF2FB9">
      <w:r>
        <w:t xml:space="preserve">                  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BF2FB9" w:rsidRDefault="00BF2FB9" w:rsidP="00BF2FB9">
      <w:r>
        <w:t xml:space="preserve">                          &lt;</w:t>
      </w:r>
      <w:proofErr w:type="gramStart"/>
      <w:r>
        <w:t>li</w:t>
      </w:r>
      <w:proofErr w:type="gramEnd"/>
      <w:r>
        <w:t xml:space="preserve"> &gt;&lt;a </w:t>
      </w:r>
      <w:proofErr w:type="spellStart"/>
      <w:r>
        <w:t>href</w:t>
      </w:r>
      <w:proofErr w:type="spellEnd"/>
      <w:r>
        <w:t>="home.html"&gt;Home&lt;/a&gt;&lt;/li&gt;</w:t>
      </w:r>
    </w:p>
    <w:p w:rsidR="00BF2FB9" w:rsidRDefault="00BF2FB9" w:rsidP="00BF2FB9">
      <w:r>
        <w:t xml:space="preserve">                          &lt;</w:t>
      </w:r>
      <w:proofErr w:type="gramStart"/>
      <w:r>
        <w:t>li</w:t>
      </w:r>
      <w:proofErr w:type="gramEnd"/>
      <w:r>
        <w:t xml:space="preserve"> &gt;&lt;a </w:t>
      </w:r>
      <w:proofErr w:type="spellStart"/>
      <w:r>
        <w:t>href</w:t>
      </w:r>
      <w:proofErr w:type="spellEnd"/>
      <w:r>
        <w:t>="about.html"&gt;About &lt;/a&gt;&lt;/li&gt;</w:t>
      </w:r>
    </w:p>
    <w:p w:rsidR="00BF2FB9" w:rsidRDefault="00BF2FB9" w:rsidP="00BF2FB9">
      <w:r>
        <w:t xml:space="preserve">                          &lt;li class="current"&gt;&lt;a </w:t>
      </w:r>
      <w:proofErr w:type="spellStart"/>
      <w:r>
        <w:t>href</w:t>
      </w:r>
      <w:proofErr w:type="spellEnd"/>
      <w:r>
        <w:t>="contactus.html"&gt;Contact Us&lt;/a&gt;&lt;/li&gt;</w:t>
      </w:r>
    </w:p>
    <w:p w:rsidR="00BF2FB9" w:rsidRDefault="00BF2FB9" w:rsidP="00BF2FB9">
      <w:r>
        <w:t xml:space="preserve">                        &lt;/</w:t>
      </w:r>
      <w:proofErr w:type="spellStart"/>
      <w:r>
        <w:t>ul</w:t>
      </w:r>
      <w:proofErr w:type="spellEnd"/>
      <w:r>
        <w:t xml:space="preserve">&gt;  </w:t>
      </w:r>
    </w:p>
    <w:p w:rsidR="00BF2FB9" w:rsidRDefault="00BF2FB9" w:rsidP="00BF2FB9">
      <w:r>
        <w:t xml:space="preserve">                     &lt;/</w:t>
      </w:r>
      <w:proofErr w:type="spellStart"/>
      <w:r>
        <w:t>nav</w:t>
      </w:r>
      <w:proofErr w:type="spellEnd"/>
      <w:r>
        <w:t>&gt;</w:t>
      </w:r>
    </w:p>
    <w:p w:rsidR="00BF2FB9" w:rsidRDefault="00BF2FB9" w:rsidP="00BF2FB9">
      <w:r>
        <w:t xml:space="preserve">              </w:t>
      </w:r>
    </w:p>
    <w:p w:rsidR="00BF2FB9" w:rsidRDefault="00BF2FB9" w:rsidP="00BF2FB9">
      <w:r>
        <w:t xml:space="preserve">          &lt;/header&gt;</w:t>
      </w:r>
    </w:p>
    <w:p w:rsidR="00BF2FB9" w:rsidRDefault="00BF2FB9" w:rsidP="00BF2FB9">
      <w:r>
        <w:t xml:space="preserve">          </w:t>
      </w:r>
    </w:p>
    <w:p w:rsidR="00BF2FB9" w:rsidRDefault="00BF2FB9" w:rsidP="00BF2FB9">
      <w:r>
        <w:t xml:space="preserve">          &lt;section id="</w:t>
      </w:r>
      <w:proofErr w:type="spellStart"/>
      <w:r>
        <w:t>showcase_about</w:t>
      </w:r>
      <w:proofErr w:type="spellEnd"/>
      <w:r>
        <w:t>"&gt;</w:t>
      </w:r>
    </w:p>
    <w:p w:rsidR="00BF2FB9" w:rsidRDefault="00BF2FB9" w:rsidP="00BF2FB9">
      <w:r>
        <w:t xml:space="preserve">            &lt;div class="container"&gt;</w:t>
      </w:r>
    </w:p>
    <w:p w:rsidR="00BF2FB9" w:rsidRDefault="00BF2FB9" w:rsidP="00BF2FB9">
      <w:r>
        <w:t xml:space="preserve">              &lt;h1&gt;</w:t>
      </w:r>
      <w:proofErr w:type="gramStart"/>
      <w:r>
        <w:t>D  S</w:t>
      </w:r>
      <w:proofErr w:type="gramEnd"/>
      <w:r>
        <w:t xml:space="preserve">  I&lt;/h1&gt;</w:t>
      </w:r>
    </w:p>
    <w:p w:rsidR="00BF2FB9" w:rsidRDefault="00BF2FB9" w:rsidP="00BF2FB9">
      <w:r>
        <w:t xml:space="preserve">                &lt;</w:t>
      </w:r>
      <w:proofErr w:type="gramStart"/>
      <w:r>
        <w:t>pre</w:t>
      </w:r>
      <w:proofErr w:type="gramEnd"/>
      <w:r>
        <w:t>&gt;</w:t>
      </w:r>
    </w:p>
    <w:p w:rsidR="00BF2FB9" w:rsidRDefault="00BF2FB9" w:rsidP="00BF2FB9">
      <w:r>
        <w:lastRenderedPageBreak/>
        <w:t xml:space="preserve">                &lt;p&gt;   </w:t>
      </w:r>
      <w:proofErr w:type="gramStart"/>
      <w:r>
        <w:t xml:space="preserve">L  </w:t>
      </w:r>
      <w:proofErr w:type="spellStart"/>
      <w:r>
        <w:t>i</w:t>
      </w:r>
      <w:proofErr w:type="spellEnd"/>
      <w:proofErr w:type="gramEnd"/>
      <w:r>
        <w:t xml:space="preserve">  v  e    T  h  e    D  r  e  a  m&lt;/p&gt;</w:t>
      </w:r>
    </w:p>
    <w:p w:rsidR="00BF2FB9" w:rsidRDefault="00BF2FB9" w:rsidP="00BF2FB9">
      <w:r>
        <w:t xml:space="preserve">                &lt;/pre&gt;</w:t>
      </w:r>
    </w:p>
    <w:p w:rsidR="00BF2FB9" w:rsidRDefault="00BF2FB9" w:rsidP="00BF2FB9">
      <w:r>
        <w:t xml:space="preserve">            &lt;/div&gt;</w:t>
      </w:r>
    </w:p>
    <w:p w:rsidR="00BF2FB9" w:rsidRDefault="00BF2FB9" w:rsidP="00BF2FB9">
      <w:r>
        <w:t xml:space="preserve">          &lt;/section&gt;</w:t>
      </w:r>
    </w:p>
    <w:p w:rsidR="00BF2FB9" w:rsidRDefault="00BF2FB9" w:rsidP="00BF2FB9">
      <w:r>
        <w:t xml:space="preserve">          </w:t>
      </w:r>
    </w:p>
    <w:p w:rsidR="00BF2FB9" w:rsidRDefault="00BF2FB9" w:rsidP="00BF2FB9">
      <w:r>
        <w:t xml:space="preserve">          &lt;section id="about"&gt;</w:t>
      </w:r>
    </w:p>
    <w:p w:rsidR="00BF2FB9" w:rsidRDefault="00BF2FB9" w:rsidP="00BF2FB9">
      <w:r>
        <w:t xml:space="preserve">            &lt;div class="container"&gt;</w:t>
      </w:r>
    </w:p>
    <w:p w:rsidR="00BF2FB9" w:rsidRDefault="00BF2FB9" w:rsidP="00BF2FB9">
      <w:r>
        <w:t xml:space="preserve">               &lt;</w:t>
      </w:r>
      <w:proofErr w:type="gramStart"/>
      <w:r>
        <w:t>article</w:t>
      </w:r>
      <w:proofErr w:type="gramEnd"/>
      <w:r>
        <w:t>&gt;</w:t>
      </w:r>
    </w:p>
    <w:p w:rsidR="00BF2FB9" w:rsidRDefault="00BF2FB9" w:rsidP="00BF2FB9">
      <w:r>
        <w:t xml:space="preserve">                   &lt;h3&gt;Contact Us&lt;/h3&gt;</w:t>
      </w:r>
    </w:p>
    <w:p w:rsidR="00BF2FB9" w:rsidRDefault="00BF2FB9" w:rsidP="00BF2FB9">
      <w:r>
        <w:t xml:space="preserve">                   </w:t>
      </w:r>
    </w:p>
    <w:p w:rsidR="00BF2FB9" w:rsidRDefault="00BF2FB9" w:rsidP="00BF2FB9">
      <w:r>
        <w:t xml:space="preserve">                   </w:t>
      </w:r>
    </w:p>
    <w:p w:rsidR="00BF2FB9" w:rsidRDefault="00BF2FB9" w:rsidP="00BF2FB9">
      <w:r>
        <w:t xml:space="preserve">                   &lt;address id="a1"&gt;</w:t>
      </w:r>
    </w:p>
    <w:p w:rsidR="00BF2FB9" w:rsidRDefault="00BF2FB9" w:rsidP="00BF2FB9">
      <w:r>
        <w:t xml:space="preserve">                       Tharun K, &amp;#35</w:t>
      </w:r>
      <w:proofErr w:type="gramStart"/>
      <w:r>
        <w:t>;Web</w:t>
      </w:r>
      <w:proofErr w:type="gramEnd"/>
      <w:r>
        <w:t>-Design&lt;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3rd </w:t>
      </w:r>
      <w:proofErr w:type="spellStart"/>
      <w:r>
        <w:t>Sem</w:t>
      </w:r>
      <w:proofErr w:type="spellEnd"/>
      <w:proofErr w:type="gramStart"/>
      <w:r>
        <w:t>,&lt;</w:t>
      </w:r>
      <w:proofErr w:type="spellStart"/>
      <w:proofErr w:type="gramEnd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USN</w:t>
      </w:r>
      <w:proofErr w:type="gramStart"/>
      <w:r>
        <w:t>:1DS16CS114</w:t>
      </w:r>
      <w:proofErr w:type="gramEnd"/>
      <w:r>
        <w:t>,&lt;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tharun.rocky14@gmail.com&lt;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DSCE&lt;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&lt;/address&gt;</w:t>
      </w:r>
    </w:p>
    <w:p w:rsidR="00BF2FB9" w:rsidRDefault="00BF2FB9" w:rsidP="00BF2FB9">
      <w:r>
        <w:t xml:space="preserve">                   </w:t>
      </w:r>
    </w:p>
    <w:p w:rsidR="00BF2FB9" w:rsidRDefault="00BF2FB9" w:rsidP="00BF2FB9">
      <w:r>
        <w:t xml:space="preserve">                   &lt;address id="a2"&gt;</w:t>
      </w:r>
    </w:p>
    <w:p w:rsidR="00BF2FB9" w:rsidRDefault="00BF2FB9" w:rsidP="00BF2FB9">
      <w:r>
        <w:t xml:space="preserve">                       </w:t>
      </w:r>
      <w:proofErr w:type="spellStart"/>
      <w:r>
        <w:t>Vismay</w:t>
      </w:r>
      <w:proofErr w:type="spellEnd"/>
      <w:r>
        <w:t xml:space="preserve"> B </w:t>
      </w:r>
      <w:proofErr w:type="spellStart"/>
      <w:r>
        <w:t>Anand</w:t>
      </w:r>
      <w:proofErr w:type="spellEnd"/>
      <w:proofErr w:type="gramStart"/>
      <w:r>
        <w:t>,&lt;</w:t>
      </w:r>
      <w:proofErr w:type="spellStart"/>
      <w:proofErr w:type="gramEnd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3rd </w:t>
      </w:r>
      <w:proofErr w:type="spellStart"/>
      <w:r>
        <w:t>Sem</w:t>
      </w:r>
      <w:proofErr w:type="spellEnd"/>
      <w:proofErr w:type="gramStart"/>
      <w:r>
        <w:t>,&lt;</w:t>
      </w:r>
      <w:proofErr w:type="spellStart"/>
      <w:proofErr w:type="gramEnd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USN</w:t>
      </w:r>
      <w:proofErr w:type="gramStart"/>
      <w:r>
        <w:t>:1DS16CS</w:t>
      </w:r>
      <w:proofErr w:type="gramEnd"/>
      <w:r>
        <w:t>***,&lt;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example@example.com&lt;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DSCE&lt;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&lt;/address&gt;</w:t>
      </w:r>
    </w:p>
    <w:p w:rsidR="00BF2FB9" w:rsidRDefault="00BF2FB9" w:rsidP="00BF2FB9">
      <w:r>
        <w:lastRenderedPageBreak/>
        <w:t xml:space="preserve">                   </w:t>
      </w:r>
    </w:p>
    <w:p w:rsidR="00BF2FB9" w:rsidRDefault="00BF2FB9" w:rsidP="00BF2FB9">
      <w:r>
        <w:t xml:space="preserve">                   &lt;address id="a3"&gt;</w:t>
      </w:r>
    </w:p>
    <w:p w:rsidR="00BF2FB9" w:rsidRDefault="00BF2FB9" w:rsidP="00BF2FB9">
      <w:r>
        <w:t xml:space="preserve">                       </w:t>
      </w:r>
      <w:proofErr w:type="spellStart"/>
      <w:r>
        <w:t>Prathviraj</w:t>
      </w:r>
      <w:proofErr w:type="spellEnd"/>
      <w:proofErr w:type="gramStart"/>
      <w:r>
        <w:t>,&lt;</w:t>
      </w:r>
      <w:proofErr w:type="spellStart"/>
      <w:proofErr w:type="gramEnd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3rd </w:t>
      </w:r>
      <w:proofErr w:type="spellStart"/>
      <w:r>
        <w:t>Sem</w:t>
      </w:r>
      <w:proofErr w:type="spellEnd"/>
      <w:proofErr w:type="gramStart"/>
      <w:r>
        <w:t>,&lt;</w:t>
      </w:r>
      <w:proofErr w:type="spellStart"/>
      <w:proofErr w:type="gramEnd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USN</w:t>
      </w:r>
      <w:proofErr w:type="gramStart"/>
      <w:r>
        <w:t>:1DS16CS</w:t>
      </w:r>
      <w:proofErr w:type="gramEnd"/>
      <w:r>
        <w:t>***,&lt;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example@example.com&lt;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DSCE&lt;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&lt;/address&gt;</w:t>
      </w:r>
    </w:p>
    <w:p w:rsidR="00BF2FB9" w:rsidRDefault="00BF2FB9" w:rsidP="00BF2FB9">
      <w:r>
        <w:t xml:space="preserve">                   </w:t>
      </w:r>
    </w:p>
    <w:p w:rsidR="00BF2FB9" w:rsidRDefault="00BF2FB9" w:rsidP="00BF2FB9">
      <w:r>
        <w:t xml:space="preserve">                   &lt;address id="a4"&gt;</w:t>
      </w:r>
    </w:p>
    <w:p w:rsidR="00BF2FB9" w:rsidRDefault="00BF2FB9" w:rsidP="00BF2FB9">
      <w:r>
        <w:t xml:space="preserve">                       </w:t>
      </w:r>
      <w:proofErr w:type="spellStart"/>
      <w:r>
        <w:t>Ruthwik</w:t>
      </w:r>
      <w:proofErr w:type="spellEnd"/>
      <w:r>
        <w:t xml:space="preserve"> H </w:t>
      </w:r>
      <w:proofErr w:type="spellStart"/>
      <w:r>
        <w:t>Param</w:t>
      </w:r>
      <w:proofErr w:type="spellEnd"/>
      <w:proofErr w:type="gramStart"/>
      <w:r>
        <w:t>,&lt;</w:t>
      </w:r>
      <w:proofErr w:type="spellStart"/>
      <w:proofErr w:type="gramEnd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3rd </w:t>
      </w:r>
      <w:proofErr w:type="spellStart"/>
      <w:r>
        <w:t>Sem</w:t>
      </w:r>
      <w:proofErr w:type="spellEnd"/>
      <w:proofErr w:type="gramStart"/>
      <w:r>
        <w:t>,&lt;</w:t>
      </w:r>
      <w:proofErr w:type="spellStart"/>
      <w:proofErr w:type="gramEnd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USN</w:t>
      </w:r>
      <w:proofErr w:type="gramStart"/>
      <w:r>
        <w:t>:1DS16CS</w:t>
      </w:r>
      <w:proofErr w:type="gramEnd"/>
      <w:r>
        <w:t>***,&lt;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example@example.com&lt;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    DSCE&lt;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 &lt;/address&gt;</w:t>
      </w:r>
    </w:p>
    <w:p w:rsidR="00BF2FB9" w:rsidRDefault="00BF2FB9" w:rsidP="00BF2FB9">
      <w:r>
        <w:t xml:space="preserve">                   </w:t>
      </w:r>
    </w:p>
    <w:p w:rsidR="00BF2FB9" w:rsidRDefault="00BF2FB9" w:rsidP="00BF2FB9">
      <w:r>
        <w:t xml:space="preserve">                &lt;/article&gt;</w:t>
      </w:r>
    </w:p>
    <w:p w:rsidR="00BF2FB9" w:rsidRDefault="00BF2FB9" w:rsidP="00BF2FB9">
      <w:r>
        <w:t xml:space="preserve">                &lt;aside class="</w:t>
      </w:r>
      <w:proofErr w:type="spellStart"/>
      <w:r>
        <w:t>caside</w:t>
      </w:r>
      <w:proofErr w:type="spellEnd"/>
      <w:r>
        <w:t>"&gt;</w:t>
      </w:r>
    </w:p>
    <w:p w:rsidR="00BF2FB9" w:rsidRDefault="00BF2FB9" w:rsidP="00BF2FB9">
      <w:r>
        <w:t xml:space="preserve">              &lt;h3&gt;A Mini Project&lt;/h3&gt;</w:t>
      </w:r>
    </w:p>
    <w:p w:rsidR="00BF2FB9" w:rsidRDefault="00BF2FB9" w:rsidP="00BF2FB9">
      <w:r>
        <w:t xml:space="preserve">              &lt;h4&gt;Team Members&lt;/h4&gt;</w:t>
      </w:r>
    </w:p>
    <w:p w:rsidR="00BF2FB9" w:rsidRDefault="00BF2FB9" w:rsidP="00BF2FB9">
      <w:r>
        <w:t xml:space="preserve">              &lt;p&gt;</w:t>
      </w:r>
    </w:p>
    <w:p w:rsidR="00BF2FB9" w:rsidRDefault="00BF2FB9" w:rsidP="00BF2FB9">
      <w:r>
        <w:t xml:space="preserve">                  Tharun K - 1DS16CS114&lt;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</w:t>
      </w:r>
      <w:proofErr w:type="spellStart"/>
      <w:r>
        <w:t>Vismay</w:t>
      </w:r>
      <w:proofErr w:type="spellEnd"/>
      <w:r>
        <w:t xml:space="preserve"> B </w:t>
      </w:r>
      <w:proofErr w:type="spellStart"/>
      <w:r>
        <w:t>Anand</w:t>
      </w:r>
      <w:proofErr w:type="spellEnd"/>
      <w:r>
        <w:t xml:space="preserve"> - 1DS16CS***&lt;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</w:t>
      </w:r>
      <w:proofErr w:type="spellStart"/>
      <w:r>
        <w:t>Prathviraj</w:t>
      </w:r>
      <w:proofErr w:type="spellEnd"/>
      <w:r>
        <w:t xml:space="preserve"> - 1DS16CS***&lt;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t xml:space="preserve">                  </w:t>
      </w:r>
      <w:proofErr w:type="spellStart"/>
      <w:r>
        <w:t>Ruthwik</w:t>
      </w:r>
      <w:proofErr w:type="spellEnd"/>
      <w:r>
        <w:t xml:space="preserve"> H </w:t>
      </w:r>
      <w:proofErr w:type="spellStart"/>
      <w:r>
        <w:t>Param</w:t>
      </w:r>
      <w:proofErr w:type="spellEnd"/>
      <w:r>
        <w:t xml:space="preserve"> - 1DS16CS***&lt;</w:t>
      </w:r>
      <w:proofErr w:type="spellStart"/>
      <w:r>
        <w:t>br</w:t>
      </w:r>
      <w:proofErr w:type="spellEnd"/>
      <w:r>
        <w:t>/&gt;</w:t>
      </w:r>
    </w:p>
    <w:p w:rsidR="00BF2FB9" w:rsidRDefault="00BF2FB9" w:rsidP="00BF2FB9">
      <w:r>
        <w:lastRenderedPageBreak/>
        <w:t xml:space="preserve">              &lt;p&gt;</w:t>
      </w:r>
    </w:p>
    <w:p w:rsidR="00BF2FB9" w:rsidRDefault="00BF2FB9" w:rsidP="00BF2FB9">
      <w:r>
        <w:t xml:space="preserve">              </w:t>
      </w:r>
    </w:p>
    <w:p w:rsidR="00BF2FB9" w:rsidRDefault="00BF2FB9" w:rsidP="00BF2FB9">
      <w:r>
        <w:t xml:space="preserve">               &lt;/aside&gt; </w:t>
      </w:r>
    </w:p>
    <w:p w:rsidR="00BF2FB9" w:rsidRDefault="00BF2FB9" w:rsidP="00BF2FB9">
      <w:r>
        <w:t xml:space="preserve">                </w:t>
      </w:r>
    </w:p>
    <w:p w:rsidR="00BF2FB9" w:rsidRDefault="00BF2FB9" w:rsidP="00BF2FB9">
      <w:r>
        <w:t xml:space="preserve">            </w:t>
      </w:r>
    </w:p>
    <w:p w:rsidR="00BF2FB9" w:rsidRDefault="00BF2FB9" w:rsidP="00BF2FB9">
      <w:r>
        <w:t xml:space="preserve">          </w:t>
      </w:r>
    </w:p>
    <w:p w:rsidR="00BF2FB9" w:rsidRDefault="00BF2FB9" w:rsidP="00BF2FB9">
      <w:r>
        <w:t xml:space="preserve">                   </w:t>
      </w:r>
    </w:p>
    <w:p w:rsidR="00BF2FB9" w:rsidRDefault="00BF2FB9" w:rsidP="00BF2FB9">
      <w:r>
        <w:t xml:space="preserve">              &lt;/div&gt;</w:t>
      </w:r>
    </w:p>
    <w:p w:rsidR="00BF2FB9" w:rsidRDefault="00BF2FB9" w:rsidP="00BF2FB9">
      <w:r>
        <w:t xml:space="preserve">          &lt;/section&gt;</w:t>
      </w:r>
    </w:p>
    <w:p w:rsidR="00BF2FB9" w:rsidRDefault="00BF2FB9" w:rsidP="00BF2FB9">
      <w:r>
        <w:t xml:space="preserve">          </w:t>
      </w:r>
    </w:p>
    <w:p w:rsidR="00BF2FB9" w:rsidRDefault="00BF2FB9" w:rsidP="00BF2FB9">
      <w:r>
        <w:t xml:space="preserve">          &lt;footer class="</w:t>
      </w:r>
      <w:proofErr w:type="spellStart"/>
      <w:r>
        <w:t>fcontactus</w:t>
      </w:r>
      <w:proofErr w:type="spellEnd"/>
      <w:r>
        <w:t>"&gt;</w:t>
      </w:r>
    </w:p>
    <w:p w:rsidR="00BF2FB9" w:rsidRDefault="00BF2FB9" w:rsidP="00BF2FB9">
      <w:r>
        <w:t xml:space="preserve">              &lt;p&gt;&lt;span class="</w:t>
      </w:r>
      <w:proofErr w:type="spellStart"/>
      <w:r>
        <w:t>fconatctusspan</w:t>
      </w:r>
      <w:proofErr w:type="spellEnd"/>
      <w:r>
        <w:t xml:space="preserve">"&gt; </w:t>
      </w:r>
      <w:proofErr w:type="spellStart"/>
      <w:r>
        <w:t>ThankYou</w:t>
      </w:r>
      <w:proofErr w:type="spellEnd"/>
      <w:r>
        <w:t xml:space="preserve"> &lt;/span&gt;For Checking...&lt;/p&gt;</w:t>
      </w:r>
    </w:p>
    <w:p w:rsidR="00BF2FB9" w:rsidRDefault="00BF2FB9" w:rsidP="00BF2FB9">
      <w:r>
        <w:t xml:space="preserve">          &lt;/footer&gt;</w:t>
      </w:r>
    </w:p>
    <w:p w:rsidR="00BF2FB9" w:rsidRDefault="00BF2FB9" w:rsidP="00BF2FB9">
      <w:r>
        <w:t xml:space="preserve">      &lt;/body&gt;</w:t>
      </w:r>
    </w:p>
    <w:p w:rsidR="00BF2FB9" w:rsidRDefault="00BF2FB9" w:rsidP="00BF2FB9">
      <w:r>
        <w:t>&lt;/html&gt;</w:t>
      </w:r>
    </w:p>
    <w:p w:rsidR="00BF2FB9" w:rsidRDefault="00BF2FB9" w:rsidP="00BF2FB9"/>
    <w:p w:rsidR="00BF2FB9" w:rsidRDefault="00BF2FB9" w:rsidP="00BF2FB9"/>
    <w:p w:rsidR="00BF2FB9" w:rsidRDefault="00890CB9" w:rsidP="00890CB9">
      <w:pPr>
        <w:pStyle w:val="Heading1"/>
      </w:pPr>
      <w:r>
        <w:t>The Logged-in page:</w:t>
      </w:r>
    </w:p>
    <w:p w:rsidR="00890CB9" w:rsidRPr="00890CB9" w:rsidRDefault="00890CB9" w:rsidP="00890CB9">
      <w:r>
        <w:t xml:space="preserve">/*** </w:t>
      </w:r>
      <w:proofErr w:type="gramStart"/>
      <w:r>
        <w:t>Logged</w:t>
      </w:r>
      <w:proofErr w:type="gramEnd"/>
      <w:r>
        <w:t xml:space="preserve"> in page details come here **///</w:t>
      </w:r>
    </w:p>
    <w:p w:rsidR="00BF2FB9" w:rsidRDefault="00BF2FB9" w:rsidP="00BF2FB9"/>
    <w:p w:rsidR="00BF2FB9" w:rsidRPr="00BF2FB9" w:rsidRDefault="00BF2FB9" w:rsidP="00BF2FB9"/>
    <w:p w:rsidR="00BF2FB9" w:rsidRDefault="00BF2FB9" w:rsidP="00BF2FB9"/>
    <w:p w:rsidR="00BF2FB9" w:rsidRDefault="00BF2FB9" w:rsidP="00BF2FB9"/>
    <w:p w:rsidR="00BF2FB9" w:rsidRDefault="00BF2FB9" w:rsidP="00BF2FB9"/>
    <w:p w:rsidR="00BF2FB9" w:rsidRDefault="00BF2FB9" w:rsidP="00BF2FB9"/>
    <w:p w:rsidR="00BF2FB9" w:rsidRDefault="00BF2FB9" w:rsidP="00BF2FB9"/>
    <w:p w:rsidR="00BF2FB9" w:rsidRDefault="00BF2FB9" w:rsidP="00BF2FB9"/>
    <w:p w:rsidR="00BF2FB9" w:rsidRDefault="00890CB9" w:rsidP="00890CB9">
      <w:pPr>
        <w:pStyle w:val="Heading1"/>
      </w:pPr>
      <w:r>
        <w:t>The Style Sheet: style.css</w:t>
      </w:r>
    </w:p>
    <w:p w:rsidR="00890CB9" w:rsidRDefault="00890CB9" w:rsidP="00890CB9">
      <w:proofErr w:type="gramStart"/>
      <w:r>
        <w:t>body{</w:t>
      </w:r>
      <w:proofErr w:type="gramEnd"/>
    </w:p>
    <w:p w:rsidR="00890CB9" w:rsidRDefault="00890CB9" w:rsidP="00890CB9">
      <w:r>
        <w:t xml:space="preserve">      </w:t>
      </w:r>
      <w:proofErr w:type="gramStart"/>
      <w:r>
        <w:t>font:</w:t>
      </w:r>
      <w:proofErr w:type="gramEnd"/>
      <w:r>
        <w:t xml:space="preserve">15px/1.5 </w:t>
      </w:r>
      <w:proofErr w:type="spellStart"/>
      <w:r>
        <w:t>Arial,Helvetica,sans</w:t>
      </w:r>
      <w:proofErr w:type="spellEnd"/>
      <w:r>
        <w:t>-serif;</w:t>
      </w:r>
    </w:p>
    <w:p w:rsidR="00890CB9" w:rsidRDefault="00890CB9" w:rsidP="00890CB9">
      <w:r>
        <w:t xml:space="preserve">      </w:t>
      </w:r>
      <w:proofErr w:type="gramStart"/>
      <w:r>
        <w:t>padding:</w:t>
      </w:r>
      <w:proofErr w:type="gramEnd"/>
      <w:r>
        <w:t>0;</w:t>
      </w:r>
    </w:p>
    <w:p w:rsidR="00890CB9" w:rsidRDefault="00890CB9" w:rsidP="00890CB9">
      <w:r>
        <w:t xml:space="preserve">      </w:t>
      </w:r>
      <w:proofErr w:type="gramStart"/>
      <w:r>
        <w:t>margin:</w:t>
      </w:r>
      <w:proofErr w:type="gramEnd"/>
      <w:r>
        <w:t>0;</w:t>
      </w:r>
    </w:p>
    <w:p w:rsidR="00890CB9" w:rsidRDefault="00890CB9" w:rsidP="00890CB9">
      <w:r>
        <w:t xml:space="preserve">      </w:t>
      </w:r>
      <w:proofErr w:type="gramStart"/>
      <w:r>
        <w:t>background-color</w:t>
      </w:r>
      <w:proofErr w:type="gramEnd"/>
      <w:r>
        <w:t>:#f3f3f3;</w:t>
      </w:r>
    </w:p>
    <w:p w:rsidR="00890CB9" w:rsidRDefault="00890CB9" w:rsidP="00890CB9">
      <w:r>
        <w:t xml:space="preserve">    }</w:t>
      </w:r>
    </w:p>
    <w:p w:rsidR="00890CB9" w:rsidRDefault="00890CB9" w:rsidP="00890CB9"/>
    <w:p w:rsidR="00890CB9" w:rsidRDefault="00890CB9" w:rsidP="00890CB9"/>
    <w:p w:rsidR="00890CB9" w:rsidRDefault="00890CB9" w:rsidP="00890CB9">
      <w:r>
        <w:t>.</w:t>
      </w:r>
      <w:proofErr w:type="gramStart"/>
      <w:r>
        <w:t>container{</w:t>
      </w:r>
      <w:proofErr w:type="gramEnd"/>
    </w:p>
    <w:p w:rsidR="00890CB9" w:rsidRDefault="00890CB9" w:rsidP="00890CB9">
      <w:r>
        <w:t xml:space="preserve">    </w:t>
      </w:r>
      <w:proofErr w:type="gramStart"/>
      <w:r>
        <w:t>width:</w:t>
      </w:r>
      <w:proofErr w:type="gramEnd"/>
      <w:r>
        <w:t>80%;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margin:</w:t>
      </w:r>
      <w:proofErr w:type="gramEnd"/>
      <w:r>
        <w:t>auto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overflow:</w:t>
      </w:r>
      <w:proofErr w:type="gramEnd"/>
      <w:r>
        <w:t>hidden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/>
    <w:p w:rsidR="00890CB9" w:rsidRDefault="00890CB9" w:rsidP="00890CB9"/>
    <w:p w:rsidR="00890CB9" w:rsidRDefault="00890CB9" w:rsidP="00890CB9">
      <w:proofErr w:type="gramStart"/>
      <w:r>
        <w:t>header</w:t>
      </w:r>
      <w:proofErr w:type="gramEnd"/>
      <w:r>
        <w:t xml:space="preserve"> {</w:t>
      </w:r>
    </w:p>
    <w:p w:rsidR="00890CB9" w:rsidRDefault="00890CB9" w:rsidP="00890CB9">
      <w:r>
        <w:t xml:space="preserve">    </w:t>
      </w:r>
      <w:proofErr w:type="gramStart"/>
      <w:r>
        <w:t>background</w:t>
      </w:r>
      <w:proofErr w:type="gramEnd"/>
      <w:r>
        <w:t>:#35424a;</w:t>
      </w:r>
    </w:p>
    <w:p w:rsidR="00890CB9" w:rsidRDefault="00890CB9" w:rsidP="00890CB9">
      <w:r>
        <w:t xml:space="preserve">    </w:t>
      </w:r>
      <w:proofErr w:type="gramStart"/>
      <w:r>
        <w:t>color</w:t>
      </w:r>
      <w:proofErr w:type="gramEnd"/>
      <w:r>
        <w:t>:#</w:t>
      </w:r>
      <w:proofErr w:type="spellStart"/>
      <w:r>
        <w:t>ffffff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padding-top:</w:t>
      </w:r>
      <w:proofErr w:type="gramEnd"/>
      <w:r>
        <w:t>5px;</w:t>
      </w:r>
    </w:p>
    <w:p w:rsidR="00890CB9" w:rsidRDefault="00890CB9" w:rsidP="00890CB9">
      <w:r>
        <w:t xml:space="preserve">    </w:t>
      </w:r>
      <w:proofErr w:type="gramStart"/>
      <w:r>
        <w:t>min-height:</w:t>
      </w:r>
      <w:proofErr w:type="gramEnd"/>
      <w:r>
        <w:t>70px;</w:t>
      </w:r>
    </w:p>
    <w:p w:rsidR="00890CB9" w:rsidRDefault="00890CB9" w:rsidP="00890CB9">
      <w:r>
        <w:t xml:space="preserve">    </w:t>
      </w:r>
      <w:proofErr w:type="gramStart"/>
      <w:r>
        <w:t>border-bottom</w:t>
      </w:r>
      <w:proofErr w:type="gramEnd"/>
      <w:r>
        <w:t>:#00ffff 3px solid;</w:t>
      </w:r>
    </w:p>
    <w:p w:rsidR="00890CB9" w:rsidRDefault="00890CB9" w:rsidP="00890CB9">
      <w:r>
        <w:lastRenderedPageBreak/>
        <w:t xml:space="preserve">    </w:t>
      </w:r>
      <w:proofErr w:type="spellStart"/>
      <w:proofErr w:type="gramStart"/>
      <w:r>
        <w:t>overflow:</w:t>
      </w:r>
      <w:proofErr w:type="gramEnd"/>
      <w:r>
        <w:t>hidden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>
      <w:proofErr w:type="gramStart"/>
      <w:r>
        <w:t>header</w:t>
      </w:r>
      <w:proofErr w:type="gramEnd"/>
      <w:r>
        <w:t xml:space="preserve"> </w:t>
      </w:r>
      <w:proofErr w:type="spellStart"/>
      <w:r>
        <w:t>img</w:t>
      </w:r>
      <w:proofErr w:type="spellEnd"/>
      <w:r>
        <w:t>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float:</w:t>
      </w:r>
      <w:proofErr w:type="gramEnd"/>
      <w:r>
        <w:t>left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margin-left</w:t>
      </w:r>
      <w:proofErr w:type="gramEnd"/>
      <w:r>
        <w:t>: 10px;</w:t>
      </w:r>
    </w:p>
    <w:p w:rsidR="00890CB9" w:rsidRDefault="00890CB9" w:rsidP="00890CB9">
      <w:r>
        <w:t xml:space="preserve">    </w:t>
      </w:r>
    </w:p>
    <w:p w:rsidR="00890CB9" w:rsidRDefault="00890CB9" w:rsidP="00890CB9">
      <w:r>
        <w:t>}</w:t>
      </w:r>
    </w:p>
    <w:p w:rsidR="00890CB9" w:rsidRDefault="00890CB9" w:rsidP="00890CB9">
      <w:proofErr w:type="gramStart"/>
      <w:r>
        <w:t>header</w:t>
      </w:r>
      <w:proofErr w:type="gramEnd"/>
      <w:r>
        <w:t xml:space="preserve"> a{</w:t>
      </w:r>
    </w:p>
    <w:p w:rsidR="00890CB9" w:rsidRDefault="00890CB9" w:rsidP="00890CB9">
      <w:r>
        <w:t xml:space="preserve">    </w:t>
      </w:r>
      <w:proofErr w:type="gramStart"/>
      <w:r>
        <w:t>color</w:t>
      </w:r>
      <w:proofErr w:type="gramEnd"/>
      <w:r>
        <w:t>:#</w:t>
      </w:r>
      <w:proofErr w:type="spellStart"/>
      <w:r>
        <w:t>ffffff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text-decoration:</w:t>
      </w:r>
      <w:proofErr w:type="gramEnd"/>
      <w:r>
        <w:t>none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text-transform:</w:t>
      </w:r>
      <w:proofErr w:type="gramEnd"/>
      <w:r>
        <w:t>capitalize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font-size:</w:t>
      </w:r>
      <w:proofErr w:type="gramEnd"/>
      <w:r>
        <w:t>16px;</w:t>
      </w:r>
    </w:p>
    <w:p w:rsidR="00890CB9" w:rsidRDefault="00890CB9" w:rsidP="00890CB9">
      <w:r>
        <w:t xml:space="preserve">    }</w:t>
      </w:r>
    </w:p>
    <w:p w:rsidR="00890CB9" w:rsidRDefault="00890CB9" w:rsidP="00890CB9"/>
    <w:p w:rsidR="00890CB9" w:rsidRDefault="00890CB9" w:rsidP="00890CB9">
      <w:proofErr w:type="gramStart"/>
      <w:r>
        <w:t>header</w:t>
      </w:r>
      <w:proofErr w:type="gramEnd"/>
      <w:r>
        <w:t xml:space="preserve"> li{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float:</w:t>
      </w:r>
      <w:proofErr w:type="gramEnd"/>
      <w:r>
        <w:t>left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display:</w:t>
      </w:r>
      <w:proofErr w:type="gramEnd"/>
      <w:r>
        <w:t>inline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padding</w:t>
      </w:r>
      <w:proofErr w:type="gramEnd"/>
      <w:r>
        <w:t>: 51px 60px 0 0px;</w:t>
      </w:r>
    </w:p>
    <w:p w:rsidR="00890CB9" w:rsidRDefault="00890CB9" w:rsidP="00890CB9">
      <w:r>
        <w:t xml:space="preserve">    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proofErr w:type="gramStart"/>
      <w:r>
        <w:t>header</w:t>
      </w:r>
      <w:proofErr w:type="gramEnd"/>
      <w:r>
        <w:t xml:space="preserve"> #branding{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float:</w:t>
      </w:r>
      <w:proofErr w:type="gramEnd"/>
      <w:r>
        <w:t>left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proofErr w:type="gramStart"/>
      <w:r>
        <w:t>header</w:t>
      </w:r>
      <w:proofErr w:type="gramEnd"/>
      <w:r>
        <w:t xml:space="preserve"> #branding h1{</w:t>
      </w:r>
    </w:p>
    <w:p w:rsidR="00890CB9" w:rsidRDefault="00890CB9" w:rsidP="00890CB9">
      <w:r>
        <w:lastRenderedPageBreak/>
        <w:t xml:space="preserve">    </w:t>
      </w:r>
      <w:proofErr w:type="gramStart"/>
      <w:r>
        <w:t>margin-top</w:t>
      </w:r>
      <w:proofErr w:type="gramEnd"/>
      <w:r>
        <w:t>: 60px;</w:t>
      </w:r>
    </w:p>
    <w:p w:rsidR="00890CB9" w:rsidRDefault="00890CB9" w:rsidP="00890CB9">
      <w:r>
        <w:t xml:space="preserve">    </w:t>
      </w:r>
      <w:proofErr w:type="gramStart"/>
      <w:r>
        <w:t>margin-left:</w:t>
      </w:r>
      <w:proofErr w:type="gramEnd"/>
      <w:r>
        <w:t>8px;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aqua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proofErr w:type="gramStart"/>
      <w:r>
        <w:t>header</w:t>
      </w:r>
      <w:proofErr w:type="gramEnd"/>
      <w:r>
        <w:t xml:space="preserve"> </w:t>
      </w:r>
      <w:proofErr w:type="spellStart"/>
      <w:r>
        <w:t>nav</w:t>
      </w:r>
      <w:proofErr w:type="spellEnd"/>
      <w:r>
        <w:t>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float:</w:t>
      </w:r>
      <w:proofErr w:type="gramEnd"/>
      <w:r>
        <w:t>right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margin-top:</w:t>
      </w:r>
      <w:proofErr w:type="gramEnd"/>
      <w:r>
        <w:t>10px;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proofErr w:type="gramStart"/>
      <w:r>
        <w:t>header</w:t>
      </w:r>
      <w:proofErr w:type="gramEnd"/>
      <w:r>
        <w:t xml:space="preserve"> .highlight , header .current a{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aqua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proofErr w:type="gramStart"/>
      <w:r>
        <w:t>header</w:t>
      </w:r>
      <w:proofErr w:type="gramEnd"/>
      <w:r>
        <w:t xml:space="preserve"> a:hover{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aqua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/>
    <w:p w:rsidR="00890CB9" w:rsidRDefault="00890CB9" w:rsidP="00890CB9">
      <w:r>
        <w:t xml:space="preserve"> #</w:t>
      </w:r>
      <w:proofErr w:type="gramStart"/>
      <w:r>
        <w:t>showcase{</w:t>
      </w:r>
      <w:proofErr w:type="gramEnd"/>
    </w:p>
    <w:p w:rsidR="00890CB9" w:rsidRDefault="00890CB9" w:rsidP="00890CB9">
      <w:r>
        <w:t xml:space="preserve">    </w:t>
      </w:r>
      <w:proofErr w:type="gramStart"/>
      <w:r>
        <w:t>min-height:</w:t>
      </w:r>
      <w:proofErr w:type="gramEnd"/>
      <w:r>
        <w:t>150px;</w:t>
      </w:r>
    </w:p>
    <w:p w:rsidR="00890CB9" w:rsidRDefault="00890CB9" w:rsidP="00890CB9">
      <w:r>
        <w:t xml:space="preserve">    </w:t>
      </w:r>
      <w:proofErr w:type="gramStart"/>
      <w:r>
        <w:t>max-height:</w:t>
      </w:r>
      <w:proofErr w:type="gramEnd"/>
      <w:r>
        <w:t>300px;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background:</w:t>
      </w:r>
      <w:proofErr w:type="gramEnd"/>
      <w:r>
        <w:t>url</w:t>
      </w:r>
      <w:proofErr w:type="spellEnd"/>
      <w:r>
        <w:t>("../</w:t>
      </w:r>
      <w:proofErr w:type="spellStart"/>
      <w:r>
        <w:t>img</w:t>
      </w:r>
      <w:proofErr w:type="spellEnd"/>
      <w:r>
        <w:t>/dsce.png") no-repeat 0 -</w:t>
      </w:r>
      <w:proofErr w:type="gramStart"/>
      <w:r>
        <w:t>280px ;</w:t>
      </w:r>
      <w:proofErr w:type="gramEnd"/>
    </w:p>
    <w:p w:rsidR="00890CB9" w:rsidRDefault="00890CB9" w:rsidP="00890CB9">
      <w:r>
        <w:t xml:space="preserve">     </w:t>
      </w:r>
      <w:proofErr w:type="gramStart"/>
      <w:r>
        <w:t>border-left:</w:t>
      </w:r>
      <w:proofErr w:type="gramEnd"/>
      <w:r>
        <w:t>10px solid #35424a;</w:t>
      </w:r>
    </w:p>
    <w:p w:rsidR="00890CB9" w:rsidRDefault="00890CB9" w:rsidP="00890CB9">
      <w:r>
        <w:lastRenderedPageBreak/>
        <w:t xml:space="preserve">     </w:t>
      </w:r>
      <w:proofErr w:type="gramStart"/>
      <w:r>
        <w:t>border-right:</w:t>
      </w:r>
      <w:proofErr w:type="gramEnd"/>
      <w:r>
        <w:t>12px solid #35424a;</w:t>
      </w:r>
    </w:p>
    <w:p w:rsidR="00890CB9" w:rsidRDefault="00890CB9" w:rsidP="00890CB9">
      <w:r>
        <w:t xml:space="preserve">     </w:t>
      </w:r>
      <w:proofErr w:type="gramStart"/>
      <w:r>
        <w:t>border-bottom:</w:t>
      </w:r>
      <w:proofErr w:type="gramEnd"/>
      <w:r>
        <w:t>3px solid aqua;</w:t>
      </w:r>
    </w:p>
    <w:p w:rsidR="00890CB9" w:rsidRDefault="00890CB9" w:rsidP="00890CB9">
      <w:r>
        <w:t xml:space="preserve">     </w:t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890CB9" w:rsidRDefault="00890CB9" w:rsidP="00890CB9">
      <w:r>
        <w:t xml:space="preserve">     </w:t>
      </w:r>
      <w:proofErr w:type="gramStart"/>
      <w:r>
        <w:t>color</w:t>
      </w:r>
      <w:proofErr w:type="gramEnd"/>
      <w:r>
        <w:t>:#</w:t>
      </w:r>
      <w:proofErr w:type="spellStart"/>
      <w:r>
        <w:t>ffffff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r>
        <w:t xml:space="preserve"> #</w:t>
      </w:r>
      <w:proofErr w:type="spellStart"/>
      <w:r>
        <w:t>showcase_</w:t>
      </w:r>
      <w:proofErr w:type="gramStart"/>
      <w:r>
        <w:t>about</w:t>
      </w:r>
      <w:proofErr w:type="spellEnd"/>
      <w:r>
        <w:t>{</w:t>
      </w:r>
      <w:proofErr w:type="gramEnd"/>
    </w:p>
    <w:p w:rsidR="00890CB9" w:rsidRDefault="00890CB9" w:rsidP="00890CB9">
      <w:r>
        <w:t xml:space="preserve">    </w:t>
      </w:r>
      <w:proofErr w:type="gramStart"/>
      <w:r>
        <w:t>min-height:</w:t>
      </w:r>
      <w:proofErr w:type="gramEnd"/>
      <w:r>
        <w:t>100px;</w:t>
      </w:r>
    </w:p>
    <w:p w:rsidR="00890CB9" w:rsidRDefault="00890CB9" w:rsidP="00890CB9">
      <w:r>
        <w:t xml:space="preserve">    </w:t>
      </w:r>
      <w:proofErr w:type="gramStart"/>
      <w:r>
        <w:t>max-height:</w:t>
      </w:r>
      <w:proofErr w:type="gramEnd"/>
      <w:r>
        <w:t>150px;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background:</w:t>
      </w:r>
      <w:proofErr w:type="gramEnd"/>
      <w:r>
        <w:t>url</w:t>
      </w:r>
      <w:proofErr w:type="spellEnd"/>
      <w:r>
        <w:t>("../</w:t>
      </w:r>
      <w:proofErr w:type="spellStart"/>
      <w:r>
        <w:t>img</w:t>
      </w:r>
      <w:proofErr w:type="spellEnd"/>
      <w:r>
        <w:t>/dsce.png") no-repeat 0 -</w:t>
      </w:r>
      <w:proofErr w:type="gramStart"/>
      <w:r>
        <w:t>280px ;</w:t>
      </w:r>
      <w:proofErr w:type="gramEnd"/>
    </w:p>
    <w:p w:rsidR="00890CB9" w:rsidRDefault="00890CB9" w:rsidP="00890CB9">
      <w:r>
        <w:t xml:space="preserve">     </w:t>
      </w:r>
      <w:proofErr w:type="gramStart"/>
      <w:r>
        <w:t>border-left:</w:t>
      </w:r>
      <w:proofErr w:type="gramEnd"/>
      <w:r>
        <w:t>10px solid #35424a;</w:t>
      </w:r>
    </w:p>
    <w:p w:rsidR="00890CB9" w:rsidRDefault="00890CB9" w:rsidP="00890CB9">
      <w:r>
        <w:t xml:space="preserve">     </w:t>
      </w:r>
      <w:proofErr w:type="gramStart"/>
      <w:r>
        <w:t>border-right:</w:t>
      </w:r>
      <w:proofErr w:type="gramEnd"/>
      <w:r>
        <w:t>12px solid #35424a;</w:t>
      </w:r>
    </w:p>
    <w:p w:rsidR="00890CB9" w:rsidRDefault="00890CB9" w:rsidP="00890CB9">
      <w:r>
        <w:t xml:space="preserve">     </w:t>
      </w:r>
      <w:proofErr w:type="gramStart"/>
      <w:r>
        <w:t>border-bottom:</w:t>
      </w:r>
      <w:proofErr w:type="gramEnd"/>
      <w:r>
        <w:t>3px solid aqua;</w:t>
      </w:r>
    </w:p>
    <w:p w:rsidR="00890CB9" w:rsidRDefault="00890CB9" w:rsidP="00890CB9">
      <w:r>
        <w:t xml:space="preserve">     </w:t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890CB9" w:rsidRDefault="00890CB9" w:rsidP="00890CB9">
      <w:r>
        <w:t xml:space="preserve">     </w:t>
      </w:r>
      <w:proofErr w:type="gramStart"/>
      <w:r>
        <w:t>color</w:t>
      </w:r>
      <w:proofErr w:type="gramEnd"/>
      <w:r>
        <w:t>:#</w:t>
      </w:r>
      <w:proofErr w:type="spellStart"/>
      <w:r>
        <w:t>ffffff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>
      <w:r>
        <w:t>#</w:t>
      </w:r>
      <w:proofErr w:type="spellStart"/>
      <w:r>
        <w:t>showcase_about</w:t>
      </w:r>
      <w:proofErr w:type="spellEnd"/>
      <w:r>
        <w:t xml:space="preserve"> </w:t>
      </w:r>
      <w:proofErr w:type="gramStart"/>
      <w:r>
        <w:t>h1{</w:t>
      </w:r>
      <w:proofErr w:type="gramEnd"/>
    </w:p>
    <w:p w:rsidR="00890CB9" w:rsidRDefault="00890CB9" w:rsidP="00890CB9">
      <w:r>
        <w:t xml:space="preserve">    </w:t>
      </w:r>
      <w:proofErr w:type="gramStart"/>
      <w:r>
        <w:t>margin-top:</w:t>
      </w:r>
      <w:proofErr w:type="gramEnd"/>
      <w:r>
        <w:t>40px;</w:t>
      </w:r>
    </w:p>
    <w:p w:rsidR="00890CB9" w:rsidRDefault="00890CB9" w:rsidP="00890CB9">
      <w:r>
        <w:t xml:space="preserve">    </w:t>
      </w:r>
      <w:proofErr w:type="gramStart"/>
      <w:r>
        <w:t>font-size:</w:t>
      </w:r>
      <w:proofErr w:type="gramEnd"/>
      <w:r>
        <w:t>25px;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r>
        <w:t>#</w:t>
      </w:r>
      <w:proofErr w:type="spellStart"/>
      <w:r>
        <w:t>showcase_about</w:t>
      </w:r>
      <w:proofErr w:type="spellEnd"/>
      <w:r>
        <w:t xml:space="preserve"> </w:t>
      </w:r>
      <w:proofErr w:type="gramStart"/>
      <w:r>
        <w:t>p{</w:t>
      </w:r>
      <w:proofErr w:type="gramEnd"/>
    </w:p>
    <w:p w:rsidR="00890CB9" w:rsidRDefault="00890CB9" w:rsidP="00890CB9">
      <w:r>
        <w:t xml:space="preserve">    </w:t>
      </w:r>
      <w:proofErr w:type="gramStart"/>
      <w:r>
        <w:t>margin-top:</w:t>
      </w:r>
      <w:proofErr w:type="gramEnd"/>
      <w:r>
        <w:t>0px;</w:t>
      </w:r>
    </w:p>
    <w:p w:rsidR="00890CB9" w:rsidRDefault="00890CB9" w:rsidP="00890CB9">
      <w:r>
        <w:t xml:space="preserve">    </w:t>
      </w:r>
    </w:p>
    <w:p w:rsidR="00890CB9" w:rsidRDefault="00890CB9" w:rsidP="00890CB9">
      <w:r>
        <w:t xml:space="preserve">    </w:t>
      </w:r>
    </w:p>
    <w:p w:rsidR="00890CB9" w:rsidRDefault="00890CB9" w:rsidP="00890CB9">
      <w:r>
        <w:t xml:space="preserve">    </w:t>
      </w:r>
      <w:proofErr w:type="gramStart"/>
      <w:r>
        <w:t>font-size:</w:t>
      </w:r>
      <w:proofErr w:type="gramEnd"/>
      <w:r>
        <w:t>20px;</w:t>
      </w:r>
    </w:p>
    <w:p w:rsidR="00890CB9" w:rsidRDefault="00890CB9" w:rsidP="00890CB9">
      <w:r>
        <w:lastRenderedPageBreak/>
        <w:t>}</w:t>
      </w:r>
    </w:p>
    <w:p w:rsidR="00890CB9" w:rsidRDefault="00890CB9" w:rsidP="00890CB9">
      <w:r>
        <w:t xml:space="preserve">#showcase </w:t>
      </w:r>
      <w:proofErr w:type="gramStart"/>
      <w:r>
        <w:t>h1{</w:t>
      </w:r>
      <w:proofErr w:type="gramEnd"/>
    </w:p>
    <w:p w:rsidR="00890CB9" w:rsidRDefault="00890CB9" w:rsidP="00890CB9">
      <w:r>
        <w:t xml:space="preserve">    </w:t>
      </w:r>
      <w:proofErr w:type="gramStart"/>
      <w:r>
        <w:t>margin-top:</w:t>
      </w:r>
      <w:proofErr w:type="gramEnd"/>
      <w:r>
        <w:t>100px;</w:t>
      </w:r>
    </w:p>
    <w:p w:rsidR="00890CB9" w:rsidRDefault="00890CB9" w:rsidP="00890CB9">
      <w:r>
        <w:t xml:space="preserve">    </w:t>
      </w:r>
      <w:proofErr w:type="gramStart"/>
      <w:r>
        <w:t>font-size:</w:t>
      </w:r>
      <w:proofErr w:type="gramEnd"/>
      <w:r>
        <w:t>55px;</w:t>
      </w:r>
    </w:p>
    <w:p w:rsidR="00890CB9" w:rsidRDefault="00890CB9" w:rsidP="00890CB9">
      <w:r>
        <w:t xml:space="preserve">    </w:t>
      </w:r>
      <w:proofErr w:type="gramStart"/>
      <w:r>
        <w:t>margin-bottom:</w:t>
      </w:r>
      <w:proofErr w:type="gramEnd"/>
      <w:r>
        <w:t>10px;</w:t>
      </w:r>
    </w:p>
    <w:p w:rsidR="00890CB9" w:rsidRDefault="00890CB9" w:rsidP="00890CB9">
      <w:r>
        <w:t xml:space="preserve">    </w:t>
      </w:r>
    </w:p>
    <w:p w:rsidR="00890CB9" w:rsidRDefault="00890CB9" w:rsidP="00890CB9">
      <w:r>
        <w:t>}</w:t>
      </w:r>
    </w:p>
    <w:p w:rsidR="00890CB9" w:rsidRDefault="00890CB9" w:rsidP="00890CB9">
      <w:r>
        <w:t xml:space="preserve">#showcase </w:t>
      </w:r>
      <w:proofErr w:type="gramStart"/>
      <w:r>
        <w:t>p{</w:t>
      </w:r>
      <w:proofErr w:type="gramEnd"/>
    </w:p>
    <w:p w:rsidR="00890CB9" w:rsidRDefault="00890CB9" w:rsidP="00890CB9">
      <w:r>
        <w:t xml:space="preserve"> </w:t>
      </w:r>
      <w:proofErr w:type="gramStart"/>
      <w:r>
        <w:t>font-size:</w:t>
      </w:r>
      <w:proofErr w:type="gramEnd"/>
      <w:r>
        <w:t>20px;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r>
        <w:t>.</w:t>
      </w:r>
      <w:proofErr w:type="spellStart"/>
      <w:proofErr w:type="gramStart"/>
      <w:r>
        <w:t>containerlogin</w:t>
      </w:r>
      <w:proofErr w:type="spellEnd"/>
      <w:r>
        <w:t>{</w:t>
      </w:r>
      <w:proofErr w:type="gramEnd"/>
    </w:p>
    <w:p w:rsidR="00890CB9" w:rsidRDefault="00890CB9" w:rsidP="00890CB9">
      <w:r>
        <w:t xml:space="preserve">    </w:t>
      </w:r>
      <w:proofErr w:type="gramStart"/>
      <w:r>
        <w:t>width:</w:t>
      </w:r>
      <w:proofErr w:type="gramEnd"/>
      <w:r>
        <w:t>65%;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margin:</w:t>
      </w:r>
      <w:proofErr w:type="gramEnd"/>
      <w:r>
        <w:t>auto</w:t>
      </w:r>
      <w:proofErr w:type="spellEnd"/>
      <w:r>
        <w:t>;</w:t>
      </w:r>
    </w:p>
    <w:p w:rsidR="00890CB9" w:rsidRDefault="00890CB9" w:rsidP="00890CB9">
      <w:r>
        <w:t xml:space="preserve">   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r>
        <w:t>#</w:t>
      </w:r>
      <w:proofErr w:type="spellStart"/>
      <w:proofErr w:type="gramStart"/>
      <w:r>
        <w:t>loginselect</w:t>
      </w:r>
      <w:proofErr w:type="spellEnd"/>
      <w:r>
        <w:t>{</w:t>
      </w:r>
      <w:proofErr w:type="gramEnd"/>
    </w:p>
    <w:p w:rsidR="00890CB9" w:rsidRDefault="00890CB9" w:rsidP="00890CB9">
      <w:r>
        <w:t xml:space="preserve">    </w:t>
      </w:r>
      <w:proofErr w:type="gramStart"/>
      <w:r>
        <w:t>margin-left:</w:t>
      </w:r>
      <w:proofErr w:type="gramEnd"/>
      <w:r>
        <w:t>100px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r>
        <w:t>.</w:t>
      </w:r>
      <w:proofErr w:type="spellStart"/>
      <w:proofErr w:type="gramStart"/>
      <w:r>
        <w:t>logina</w:t>
      </w:r>
      <w:proofErr w:type="spellEnd"/>
      <w:r>
        <w:t>{</w:t>
      </w:r>
      <w:proofErr w:type="gramEnd"/>
    </w:p>
    <w:p w:rsidR="00890CB9" w:rsidRDefault="00890CB9" w:rsidP="00890CB9">
      <w:r>
        <w:t xml:space="preserve">    </w:t>
      </w:r>
      <w:proofErr w:type="spellStart"/>
      <w:proofErr w:type="gramStart"/>
      <w:r>
        <w:t>float:</w:t>
      </w:r>
      <w:proofErr w:type="gramEnd"/>
      <w:r>
        <w:t>right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margin:</w:t>
      </w:r>
      <w:proofErr w:type="gramEnd"/>
      <w:r>
        <w:t>auto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overflow:</w:t>
      </w:r>
      <w:proofErr w:type="gramEnd"/>
      <w:r>
        <w:t>hidden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margin-right:</w:t>
      </w:r>
      <w:proofErr w:type="gramEnd"/>
      <w:r>
        <w:t>100px;</w:t>
      </w:r>
    </w:p>
    <w:p w:rsidR="00890CB9" w:rsidRDefault="00890CB9" w:rsidP="00890CB9">
      <w:r>
        <w:lastRenderedPageBreak/>
        <w:t xml:space="preserve">    </w:t>
      </w:r>
      <w:proofErr w:type="gramStart"/>
      <w:r>
        <w:t>width:</w:t>
      </w:r>
      <w:proofErr w:type="gramEnd"/>
      <w:r>
        <w:t>200px;</w:t>
      </w:r>
    </w:p>
    <w:p w:rsidR="00890CB9" w:rsidRDefault="00890CB9" w:rsidP="00890CB9">
      <w:r>
        <w:t xml:space="preserve">    </w:t>
      </w:r>
      <w:proofErr w:type="gramStart"/>
      <w:r>
        <w:t>margin-top:</w:t>
      </w:r>
      <w:proofErr w:type="gramEnd"/>
      <w:r>
        <w:t>25px;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r>
        <w:t>#</w:t>
      </w:r>
      <w:proofErr w:type="spellStart"/>
      <w:proofErr w:type="gramStart"/>
      <w:r>
        <w:t>loginside</w:t>
      </w:r>
      <w:proofErr w:type="spellEnd"/>
      <w:r>
        <w:t>{</w:t>
      </w:r>
      <w:proofErr w:type="gramEnd"/>
    </w:p>
    <w:p w:rsidR="00890CB9" w:rsidRDefault="00890CB9" w:rsidP="00890CB9">
      <w:r>
        <w:t xml:space="preserve">   </w:t>
      </w:r>
      <w:proofErr w:type="gramStart"/>
      <w:r>
        <w:t>width:</w:t>
      </w:r>
      <w:proofErr w:type="gramEnd"/>
      <w:r>
        <w:t>30%;</w:t>
      </w:r>
    </w:p>
    <w:p w:rsidR="00890CB9" w:rsidRDefault="00890CB9" w:rsidP="00890CB9">
      <w:r>
        <w:t xml:space="preserve">    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black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margin:</w:t>
      </w:r>
      <w:proofErr w:type="gramEnd"/>
      <w:r>
        <w:t>auto</w:t>
      </w:r>
      <w:proofErr w:type="spellEnd"/>
      <w:r>
        <w:t>;</w:t>
      </w:r>
    </w:p>
    <w:p w:rsidR="00890CB9" w:rsidRDefault="00890CB9" w:rsidP="00890CB9">
      <w:r>
        <w:t xml:space="preserve">    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proofErr w:type="gramStart"/>
      <w:r>
        <w:t>form{</w:t>
      </w:r>
      <w:proofErr w:type="gramEnd"/>
    </w:p>
    <w:p w:rsidR="00890CB9" w:rsidRDefault="00890CB9" w:rsidP="00890CB9">
      <w:r>
        <w:t xml:space="preserve">    </w:t>
      </w:r>
      <w:proofErr w:type="gramStart"/>
      <w:r>
        <w:t>align-content</w:t>
      </w:r>
      <w:proofErr w:type="gramEnd"/>
      <w:r>
        <w:t>: center;</w:t>
      </w:r>
    </w:p>
    <w:p w:rsidR="00890CB9" w:rsidRDefault="00890CB9" w:rsidP="00890CB9">
      <w:r>
        <w:t xml:space="preserve">    </w:t>
      </w:r>
    </w:p>
    <w:p w:rsidR="00890CB9" w:rsidRDefault="00890CB9" w:rsidP="00890CB9">
      <w:r>
        <w:t>}</w:t>
      </w:r>
    </w:p>
    <w:p w:rsidR="00890CB9" w:rsidRDefault="00890CB9" w:rsidP="00890CB9">
      <w:r>
        <w:t>.</w:t>
      </w:r>
      <w:proofErr w:type="spellStart"/>
      <w:proofErr w:type="gramStart"/>
      <w:r>
        <w:t>ifield</w:t>
      </w:r>
      <w:proofErr w:type="spellEnd"/>
      <w:r>
        <w:t>{</w:t>
      </w:r>
      <w:proofErr w:type="gramEnd"/>
    </w:p>
    <w:p w:rsidR="00890CB9" w:rsidRDefault="00890CB9" w:rsidP="00890CB9">
      <w:r>
        <w:t xml:space="preserve">    </w:t>
      </w:r>
      <w:proofErr w:type="spellStart"/>
      <w:proofErr w:type="gramStart"/>
      <w:r>
        <w:t>border:</w:t>
      </w:r>
      <w:proofErr w:type="gramEnd"/>
      <w:r>
        <w:t>none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border-bottom:</w:t>
      </w:r>
      <w:proofErr w:type="gramEnd"/>
      <w:r>
        <w:t>2px solid aqua;</w:t>
      </w:r>
    </w:p>
    <w:p w:rsidR="00890CB9" w:rsidRDefault="00890CB9" w:rsidP="00890CB9">
      <w:r>
        <w:t xml:space="preserve">    </w:t>
      </w:r>
    </w:p>
    <w:p w:rsidR="00890CB9" w:rsidRDefault="00890CB9" w:rsidP="00890CB9">
      <w:r>
        <w:t>}</w:t>
      </w:r>
    </w:p>
    <w:p w:rsidR="00890CB9" w:rsidRDefault="00890CB9" w:rsidP="00890CB9">
      <w:r>
        <w:t>.</w:t>
      </w:r>
      <w:proofErr w:type="spellStart"/>
      <w:r>
        <w:t>ifield</w:t>
      </w:r>
      <w:proofErr w:type="gramStart"/>
      <w:r>
        <w:t>:focus</w:t>
      </w:r>
      <w:proofErr w:type="spellEnd"/>
      <w:proofErr w:type="gramEnd"/>
      <w:r>
        <w:t>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outline:</w:t>
      </w:r>
      <w:proofErr w:type="gramEnd"/>
      <w:r>
        <w:t>none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>
      <w:proofErr w:type="gramStart"/>
      <w:r>
        <w:t>input{</w:t>
      </w:r>
      <w:proofErr w:type="gramEnd"/>
    </w:p>
    <w:p w:rsidR="00890CB9" w:rsidRDefault="00890CB9" w:rsidP="00890CB9">
      <w:r>
        <w:t xml:space="preserve">    </w:t>
      </w:r>
      <w:proofErr w:type="gramStart"/>
      <w:r>
        <w:t>margin-top:</w:t>
      </w:r>
      <w:proofErr w:type="gramEnd"/>
      <w:r>
        <w:t>5px;</w:t>
      </w:r>
    </w:p>
    <w:p w:rsidR="00890CB9" w:rsidRDefault="00890CB9" w:rsidP="00890CB9">
      <w:r>
        <w:lastRenderedPageBreak/>
        <w:t xml:space="preserve">    </w:t>
      </w:r>
      <w:proofErr w:type="gramStart"/>
      <w:r>
        <w:t>margin-left:</w:t>
      </w:r>
      <w:proofErr w:type="gramEnd"/>
      <w:r>
        <w:t>75px;</w:t>
      </w:r>
    </w:p>
    <w:p w:rsidR="00890CB9" w:rsidRDefault="00890CB9" w:rsidP="00890CB9">
      <w:r>
        <w:t xml:space="preserve">    </w:t>
      </w:r>
      <w:proofErr w:type="gramStart"/>
      <w:r>
        <w:t>margin-right:</w:t>
      </w:r>
      <w:proofErr w:type="gramEnd"/>
      <w:r>
        <w:t>75px;</w:t>
      </w:r>
    </w:p>
    <w:p w:rsidR="00890CB9" w:rsidRDefault="00890CB9" w:rsidP="00890CB9">
      <w:r>
        <w:t xml:space="preserve">    }</w:t>
      </w:r>
    </w:p>
    <w:p w:rsidR="00890CB9" w:rsidRDefault="00890CB9" w:rsidP="00890CB9">
      <w:r>
        <w:t>#</w:t>
      </w:r>
      <w:proofErr w:type="gramStart"/>
      <w:r>
        <w:t>log{</w:t>
      </w:r>
      <w:proofErr w:type="gramEnd"/>
    </w:p>
    <w:p w:rsidR="00890CB9" w:rsidRDefault="00890CB9" w:rsidP="00890CB9">
      <w:r>
        <w:t xml:space="preserve">    </w:t>
      </w:r>
      <w:proofErr w:type="gramStart"/>
      <w:r>
        <w:t>margin-left:</w:t>
      </w:r>
      <w:proofErr w:type="gramEnd"/>
      <w:r>
        <w:t>90px;</w:t>
      </w:r>
    </w:p>
    <w:p w:rsidR="00890CB9" w:rsidRDefault="00890CB9" w:rsidP="00890CB9">
      <w:r>
        <w:t xml:space="preserve">    </w:t>
      </w:r>
      <w:proofErr w:type="gramStart"/>
      <w:r>
        <w:t>border:</w:t>
      </w:r>
      <w:proofErr w:type="gramEnd"/>
      <w:r>
        <w:t>1px solid aqua;</w:t>
      </w:r>
    </w:p>
    <w:p w:rsidR="00890CB9" w:rsidRDefault="00890CB9" w:rsidP="00890CB9">
      <w:r>
        <w:t xml:space="preserve">   </w:t>
      </w:r>
      <w:proofErr w:type="spellStart"/>
      <w:proofErr w:type="gramStart"/>
      <w:r>
        <w:t>background-color:</w:t>
      </w:r>
      <w:proofErr w:type="gramEnd"/>
      <w:r>
        <w:t>white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black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r>
        <w:t>#</w:t>
      </w:r>
      <w:proofErr w:type="gramStart"/>
      <w:r>
        <w:t>sign{</w:t>
      </w:r>
      <w:proofErr w:type="gramEnd"/>
    </w:p>
    <w:p w:rsidR="00890CB9" w:rsidRDefault="00890CB9" w:rsidP="00890CB9">
      <w:r>
        <w:t xml:space="preserve">    </w:t>
      </w:r>
      <w:proofErr w:type="gramStart"/>
      <w:r>
        <w:t>margin-left:</w:t>
      </w:r>
      <w:proofErr w:type="gramEnd"/>
      <w:r>
        <w:t>25px;</w:t>
      </w:r>
    </w:p>
    <w:p w:rsidR="00890CB9" w:rsidRDefault="00890CB9" w:rsidP="00890CB9">
      <w:r>
        <w:t xml:space="preserve">     </w:t>
      </w:r>
      <w:proofErr w:type="gramStart"/>
      <w:r>
        <w:t>border:</w:t>
      </w:r>
      <w:proofErr w:type="gramEnd"/>
      <w:r>
        <w:t>1px solid aqua;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background-color:</w:t>
      </w:r>
      <w:proofErr w:type="gramEnd"/>
      <w:r>
        <w:t>white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black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;;</w:t>
      </w:r>
    </w:p>
    <w:p w:rsidR="00890CB9" w:rsidRDefault="00890CB9" w:rsidP="00890CB9">
      <w:r>
        <w:t>}</w:t>
      </w:r>
    </w:p>
    <w:p w:rsidR="00890CB9" w:rsidRDefault="00890CB9" w:rsidP="00890CB9">
      <w:r>
        <w:t>#</w:t>
      </w:r>
      <w:proofErr w:type="spellStart"/>
      <w:r>
        <w:t>sign</w:t>
      </w:r>
      <w:proofErr w:type="gramStart"/>
      <w:r>
        <w:t>:hover</w:t>
      </w:r>
      <w:proofErr w:type="spellEnd"/>
      <w:proofErr w:type="gramEnd"/>
      <w:r>
        <w:t xml:space="preserve"> , #</w:t>
      </w:r>
      <w:proofErr w:type="spellStart"/>
      <w:r>
        <w:t>search:hover</w:t>
      </w:r>
      <w:proofErr w:type="spellEnd"/>
      <w:r>
        <w:t xml:space="preserve"> , #</w:t>
      </w:r>
      <w:proofErr w:type="spellStart"/>
      <w:r>
        <w:t>submit:hover</w:t>
      </w:r>
      <w:proofErr w:type="spellEnd"/>
      <w:r>
        <w:t xml:space="preserve"> , #</w:t>
      </w:r>
      <w:proofErr w:type="spellStart"/>
      <w:r>
        <w:t>log:hover</w:t>
      </w:r>
      <w:proofErr w:type="spellEnd"/>
      <w:r>
        <w:t xml:space="preserve"> 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background-color:</w:t>
      </w:r>
      <w:proofErr w:type="gramEnd"/>
      <w:r>
        <w:t>aqua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border:</w:t>
      </w:r>
      <w:proofErr w:type="gramEnd"/>
      <w:r>
        <w:t>1px solid aqua;</w:t>
      </w:r>
    </w:p>
    <w:p w:rsidR="00890CB9" w:rsidRDefault="00890CB9" w:rsidP="00890CB9">
      <w:r>
        <w:t xml:space="preserve">    }</w:t>
      </w:r>
    </w:p>
    <w:p w:rsidR="00890CB9" w:rsidRDefault="00890CB9" w:rsidP="00890CB9">
      <w:r>
        <w:t>#</w:t>
      </w:r>
      <w:proofErr w:type="gramStart"/>
      <w:r>
        <w:t>search ,</w:t>
      </w:r>
      <w:proofErr w:type="gramEnd"/>
      <w:r>
        <w:t xml:space="preserve"> #submit{</w:t>
      </w:r>
    </w:p>
    <w:p w:rsidR="00890CB9" w:rsidRDefault="00890CB9" w:rsidP="00890CB9">
      <w:r>
        <w:t xml:space="preserve">    </w:t>
      </w:r>
      <w:proofErr w:type="gramStart"/>
      <w:r>
        <w:t>border:</w:t>
      </w:r>
      <w:proofErr w:type="gramEnd"/>
      <w:r>
        <w:t>1px solid aqua;</w:t>
      </w:r>
    </w:p>
    <w:p w:rsidR="00890CB9" w:rsidRDefault="00890CB9" w:rsidP="00890CB9">
      <w:r>
        <w:t xml:space="preserve">   </w:t>
      </w:r>
      <w:proofErr w:type="spellStart"/>
      <w:proofErr w:type="gramStart"/>
      <w:r>
        <w:t>background-color:</w:t>
      </w:r>
      <w:proofErr w:type="gramEnd"/>
      <w:r>
        <w:t>white</w:t>
      </w:r>
      <w:proofErr w:type="spellEnd"/>
      <w:r>
        <w:t>;</w:t>
      </w:r>
    </w:p>
    <w:p w:rsidR="00890CB9" w:rsidRDefault="00890CB9" w:rsidP="00890CB9">
      <w:r>
        <w:lastRenderedPageBreak/>
        <w:t xml:space="preserve">    </w:t>
      </w:r>
      <w:proofErr w:type="spellStart"/>
      <w:proofErr w:type="gramStart"/>
      <w:r>
        <w:t>color:</w:t>
      </w:r>
      <w:proofErr w:type="gramEnd"/>
      <w:r>
        <w:t>black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/>
    <w:p w:rsidR="00890CB9" w:rsidRDefault="00890CB9" w:rsidP="00890CB9">
      <w:proofErr w:type="gramStart"/>
      <w:r>
        <w:t>legend{</w:t>
      </w:r>
      <w:proofErr w:type="gramEnd"/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black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proofErr w:type="gramStart"/>
      <w:r>
        <w:t>section</w:t>
      </w:r>
      <w:proofErr w:type="gramEnd"/>
      <w:r>
        <w:t xml:space="preserve"> article{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float:</w:t>
      </w:r>
      <w:proofErr w:type="gramEnd"/>
      <w:r>
        <w:t>left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font-size:</w:t>
      </w:r>
      <w:proofErr w:type="gramEnd"/>
      <w:r>
        <w:t>17px;</w:t>
      </w:r>
    </w:p>
    <w:p w:rsidR="00890CB9" w:rsidRDefault="00890CB9" w:rsidP="00890CB9">
      <w:r>
        <w:t xml:space="preserve">    </w:t>
      </w:r>
    </w:p>
    <w:p w:rsidR="00890CB9" w:rsidRDefault="00890CB9" w:rsidP="00890CB9">
      <w:r>
        <w:t xml:space="preserve">    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r>
        <w:t xml:space="preserve"> #</w:t>
      </w:r>
      <w:proofErr w:type="gramStart"/>
      <w:r>
        <w:t>a1{</w:t>
      </w:r>
      <w:proofErr w:type="gramEnd"/>
    </w:p>
    <w:p w:rsidR="00890CB9" w:rsidRDefault="00890CB9" w:rsidP="00890CB9">
      <w:r>
        <w:t xml:space="preserve">    </w:t>
      </w:r>
      <w:proofErr w:type="spellStart"/>
      <w:proofErr w:type="gramStart"/>
      <w:r>
        <w:t>float:</w:t>
      </w:r>
      <w:proofErr w:type="gramEnd"/>
      <w:r>
        <w:t>left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width:</w:t>
      </w:r>
      <w:proofErr w:type="gramEnd"/>
      <w:r>
        <w:t>200px;</w:t>
      </w:r>
    </w:p>
    <w:p w:rsidR="00890CB9" w:rsidRDefault="00890CB9" w:rsidP="00890CB9">
      <w:r>
        <w:t>}</w:t>
      </w:r>
    </w:p>
    <w:p w:rsidR="00890CB9" w:rsidRDefault="00890CB9" w:rsidP="00890CB9">
      <w:proofErr w:type="gramStart"/>
      <w:r>
        <w:t>section</w:t>
      </w:r>
      <w:proofErr w:type="gramEnd"/>
      <w:r>
        <w:t xml:space="preserve"> #a2{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float:</w:t>
      </w:r>
      <w:proofErr w:type="gramEnd"/>
      <w:r>
        <w:t>none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margin-left:</w:t>
      </w:r>
      <w:proofErr w:type="gramEnd"/>
      <w:r>
        <w:t>300px;</w:t>
      </w:r>
    </w:p>
    <w:p w:rsidR="00890CB9" w:rsidRDefault="00890CB9" w:rsidP="00890CB9">
      <w:r>
        <w:t>}</w:t>
      </w:r>
    </w:p>
    <w:p w:rsidR="00890CB9" w:rsidRDefault="00890CB9" w:rsidP="00890CB9">
      <w:proofErr w:type="gramStart"/>
      <w:r>
        <w:t>section</w:t>
      </w:r>
      <w:proofErr w:type="gramEnd"/>
      <w:r>
        <w:t xml:space="preserve"> #a3{</w:t>
      </w:r>
    </w:p>
    <w:p w:rsidR="00890CB9" w:rsidRDefault="00890CB9" w:rsidP="00890CB9">
      <w:r>
        <w:lastRenderedPageBreak/>
        <w:t xml:space="preserve">    </w:t>
      </w:r>
      <w:proofErr w:type="spellStart"/>
      <w:proofErr w:type="gramStart"/>
      <w:r>
        <w:t>float:</w:t>
      </w:r>
      <w:proofErr w:type="gramEnd"/>
      <w:r>
        <w:t>right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margin-left:</w:t>
      </w:r>
      <w:proofErr w:type="gramEnd"/>
      <w:r>
        <w:t>100px;</w:t>
      </w:r>
    </w:p>
    <w:p w:rsidR="00890CB9" w:rsidRDefault="00890CB9" w:rsidP="00890CB9">
      <w:r>
        <w:t>}</w:t>
      </w:r>
    </w:p>
    <w:p w:rsidR="00890CB9" w:rsidRDefault="00890CB9" w:rsidP="00890CB9">
      <w:proofErr w:type="gramStart"/>
      <w:r>
        <w:t>section</w:t>
      </w:r>
      <w:proofErr w:type="gramEnd"/>
      <w:r>
        <w:t xml:space="preserve"> #a4{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float:</w:t>
      </w:r>
      <w:proofErr w:type="gramEnd"/>
      <w:r>
        <w:t>right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margin-left:</w:t>
      </w:r>
      <w:proofErr w:type="gramEnd"/>
      <w:r>
        <w:t>100px;</w:t>
      </w:r>
    </w:p>
    <w:p w:rsidR="00890CB9" w:rsidRDefault="00890CB9" w:rsidP="00890CB9">
      <w:r>
        <w:t>}</w:t>
      </w:r>
    </w:p>
    <w:p w:rsidR="00890CB9" w:rsidRDefault="00890CB9" w:rsidP="00890CB9">
      <w:proofErr w:type="gramStart"/>
      <w:r>
        <w:t>section</w:t>
      </w:r>
      <w:proofErr w:type="gramEnd"/>
      <w:r>
        <w:t xml:space="preserve"> aside{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float:</w:t>
      </w:r>
      <w:proofErr w:type="gramEnd"/>
      <w:r>
        <w:t>right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background-color</w:t>
      </w:r>
      <w:proofErr w:type="gramEnd"/>
      <w:r>
        <w:t>:#35424a;</w:t>
      </w:r>
    </w:p>
    <w:p w:rsidR="00890CB9" w:rsidRDefault="00890CB9" w:rsidP="00890CB9">
      <w:r>
        <w:t xml:space="preserve">    </w:t>
      </w:r>
      <w:proofErr w:type="gramStart"/>
      <w:r>
        <w:t>padding:</w:t>
      </w:r>
      <w:proofErr w:type="gramEnd"/>
      <w:r>
        <w:t>20px;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border:</w:t>
      </w:r>
      <w:proofErr w:type="gramEnd"/>
      <w:r>
        <w:t>2px solid aqua;</w:t>
      </w:r>
    </w:p>
    <w:p w:rsidR="00890CB9" w:rsidRDefault="00890CB9" w:rsidP="00890CB9">
      <w:r>
        <w:t xml:space="preserve">    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r>
        <w:t>.</w:t>
      </w:r>
      <w:proofErr w:type="spellStart"/>
      <w:proofErr w:type="gramStart"/>
      <w:r>
        <w:t>caside</w:t>
      </w:r>
      <w:proofErr w:type="spellEnd"/>
      <w:r>
        <w:t>{</w:t>
      </w:r>
      <w:proofErr w:type="gramEnd"/>
    </w:p>
    <w:p w:rsidR="00890CB9" w:rsidRDefault="00890CB9" w:rsidP="00890CB9">
      <w:r>
        <w:t xml:space="preserve">    </w:t>
      </w:r>
      <w:proofErr w:type="gramStart"/>
      <w:r>
        <w:t>margin-top:</w:t>
      </w:r>
      <w:proofErr w:type="gramEnd"/>
      <w:r>
        <w:t>22px;</w:t>
      </w:r>
    </w:p>
    <w:p w:rsidR="00890CB9" w:rsidRDefault="00890CB9" w:rsidP="00890CB9">
      <w:r>
        <w:t xml:space="preserve">    }</w:t>
      </w:r>
    </w:p>
    <w:p w:rsidR="00890CB9" w:rsidRDefault="00890CB9" w:rsidP="00890CB9"/>
    <w:p w:rsidR="00890CB9" w:rsidRDefault="00890CB9" w:rsidP="00890CB9"/>
    <w:p w:rsidR="00890CB9" w:rsidRDefault="00890CB9" w:rsidP="00890CB9">
      <w:r>
        <w:t>.</w:t>
      </w:r>
      <w:proofErr w:type="spellStart"/>
      <w:proofErr w:type="gramStart"/>
      <w:r>
        <w:t>fabout</w:t>
      </w:r>
      <w:proofErr w:type="spellEnd"/>
      <w:r>
        <w:t>{</w:t>
      </w:r>
      <w:proofErr w:type="gramEnd"/>
    </w:p>
    <w:p w:rsidR="00890CB9" w:rsidRDefault="00890CB9" w:rsidP="00890CB9">
      <w:r>
        <w:t xml:space="preserve">    </w:t>
      </w:r>
      <w:proofErr w:type="gramStart"/>
      <w:r>
        <w:t>background-color</w:t>
      </w:r>
      <w:proofErr w:type="gramEnd"/>
      <w:r>
        <w:t>:#35424a;</w:t>
      </w:r>
    </w:p>
    <w:p w:rsidR="00890CB9" w:rsidRDefault="00890CB9" w:rsidP="00890CB9">
      <w:r>
        <w:t xml:space="preserve">    </w:t>
      </w:r>
      <w:proofErr w:type="gramStart"/>
      <w:r>
        <w:t>min-height:</w:t>
      </w:r>
      <w:proofErr w:type="gramEnd"/>
      <w:r>
        <w:t>50px;</w:t>
      </w:r>
    </w:p>
    <w:p w:rsidR="00890CB9" w:rsidRDefault="00890CB9" w:rsidP="00890CB9">
      <w:r>
        <w:t xml:space="preserve">    </w:t>
      </w:r>
      <w:proofErr w:type="gramStart"/>
      <w:r>
        <w:t>max-height:</w:t>
      </w:r>
      <w:proofErr w:type="gramEnd"/>
      <w:r>
        <w:t>70px;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align-content:</w:t>
      </w:r>
      <w:proofErr w:type="gramEnd"/>
      <w:r>
        <w:t>center</w:t>
      </w:r>
      <w:proofErr w:type="spellEnd"/>
      <w:r>
        <w:t>;</w:t>
      </w:r>
    </w:p>
    <w:p w:rsidR="00890CB9" w:rsidRDefault="00890CB9" w:rsidP="00890CB9">
      <w:r>
        <w:lastRenderedPageBreak/>
        <w:t xml:space="preserve">    </w:t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border-top:</w:t>
      </w:r>
      <w:proofErr w:type="gramEnd"/>
      <w:r>
        <w:t>2px solid aqua;</w:t>
      </w:r>
    </w:p>
    <w:p w:rsidR="00890CB9" w:rsidRDefault="00890CB9" w:rsidP="00890CB9">
      <w:r>
        <w:t xml:space="preserve">    </w:t>
      </w:r>
      <w:proofErr w:type="gramStart"/>
      <w:r>
        <w:t>margin-top:</w:t>
      </w:r>
      <w:proofErr w:type="gramEnd"/>
      <w:r>
        <w:t>50px;</w:t>
      </w:r>
    </w:p>
    <w:p w:rsidR="00890CB9" w:rsidRDefault="00890CB9" w:rsidP="00890CB9">
      <w:r>
        <w:t>}</w:t>
      </w:r>
    </w:p>
    <w:p w:rsidR="00890CB9" w:rsidRDefault="00890CB9" w:rsidP="00890CB9">
      <w:r>
        <w:t>.</w:t>
      </w:r>
      <w:proofErr w:type="spellStart"/>
      <w:r>
        <w:t>fabout</w:t>
      </w:r>
      <w:proofErr w:type="spellEnd"/>
      <w:r>
        <w:t xml:space="preserve"> </w:t>
      </w:r>
      <w:proofErr w:type="gramStart"/>
      <w:r>
        <w:t>p{</w:t>
      </w:r>
      <w:proofErr w:type="gramEnd"/>
    </w:p>
    <w:p w:rsidR="00890CB9" w:rsidRDefault="00890CB9" w:rsidP="00890CB9">
      <w:r>
        <w:t xml:space="preserve">    </w:t>
      </w:r>
      <w:proofErr w:type="gramStart"/>
      <w:r>
        <w:t>padding-top:</w:t>
      </w:r>
      <w:proofErr w:type="gramEnd"/>
      <w:r>
        <w:t>5px;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>
      <w:r>
        <w:t>.</w:t>
      </w:r>
      <w:proofErr w:type="spellStart"/>
      <w:r>
        <w:t>fabout</w:t>
      </w:r>
      <w:proofErr w:type="spellEnd"/>
      <w:r>
        <w:t xml:space="preserve"> </w:t>
      </w:r>
      <w:proofErr w:type="gramStart"/>
      <w:r>
        <w:t>a{</w:t>
      </w:r>
      <w:proofErr w:type="gramEnd"/>
    </w:p>
    <w:p w:rsidR="00890CB9" w:rsidRDefault="00890CB9" w:rsidP="00890CB9">
      <w:r>
        <w:t xml:space="preserve">    </w:t>
      </w:r>
      <w:proofErr w:type="spellStart"/>
      <w:proofErr w:type="gramStart"/>
      <w:r>
        <w:t>text-decoration:</w:t>
      </w:r>
      <w:proofErr w:type="gramEnd"/>
      <w:r>
        <w:t>none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>
      <w:r>
        <w:t>.</w:t>
      </w:r>
      <w:proofErr w:type="spellStart"/>
      <w:r>
        <w:t>fabout</w:t>
      </w:r>
      <w:proofErr w:type="spellEnd"/>
      <w:r>
        <w:t xml:space="preserve"> a</w:t>
      </w:r>
      <w:proofErr w:type="gramStart"/>
      <w:r>
        <w:t>:visited</w:t>
      </w:r>
      <w:proofErr w:type="gramEnd"/>
      <w:r>
        <w:t>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aqua</w:t>
      </w:r>
      <w:proofErr w:type="spellEnd"/>
      <w:r>
        <w:t>;</w:t>
      </w:r>
    </w:p>
    <w:p w:rsidR="00890CB9" w:rsidRDefault="00890CB9" w:rsidP="00890CB9">
      <w:r>
        <w:t xml:space="preserve">    }</w:t>
      </w:r>
    </w:p>
    <w:p w:rsidR="00890CB9" w:rsidRDefault="00890CB9" w:rsidP="00890CB9">
      <w:r>
        <w:t>.</w:t>
      </w:r>
      <w:proofErr w:type="spellStart"/>
      <w:r>
        <w:t>fabout</w:t>
      </w:r>
      <w:proofErr w:type="spellEnd"/>
      <w:r>
        <w:t xml:space="preserve"> a</w:t>
      </w:r>
      <w:proofErr w:type="gramStart"/>
      <w:r>
        <w:t>:hover</w:t>
      </w:r>
      <w:proofErr w:type="gramEnd"/>
      <w:r>
        <w:t>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>
      <w:r>
        <w:t>.</w:t>
      </w:r>
      <w:proofErr w:type="spellStart"/>
      <w:proofErr w:type="gramStart"/>
      <w:r>
        <w:t>fcontactus</w:t>
      </w:r>
      <w:proofErr w:type="spellEnd"/>
      <w:r>
        <w:t>{</w:t>
      </w:r>
      <w:proofErr w:type="gramEnd"/>
    </w:p>
    <w:p w:rsidR="00890CB9" w:rsidRDefault="00890CB9" w:rsidP="00890CB9">
      <w:r>
        <w:t xml:space="preserve">    </w:t>
      </w:r>
      <w:proofErr w:type="gramStart"/>
      <w:r>
        <w:t>background-color</w:t>
      </w:r>
      <w:proofErr w:type="gramEnd"/>
      <w:r>
        <w:t>:#35424a;</w:t>
      </w:r>
    </w:p>
    <w:p w:rsidR="00890CB9" w:rsidRDefault="00890CB9" w:rsidP="00890CB9">
      <w:r>
        <w:t xml:space="preserve">    </w:t>
      </w:r>
      <w:proofErr w:type="gramStart"/>
      <w:r>
        <w:t>min-height:</w:t>
      </w:r>
      <w:proofErr w:type="gramEnd"/>
      <w:r>
        <w:t>30px;</w:t>
      </w:r>
    </w:p>
    <w:p w:rsidR="00890CB9" w:rsidRDefault="00890CB9" w:rsidP="00890CB9">
      <w:r>
        <w:t xml:space="preserve">    </w:t>
      </w:r>
      <w:proofErr w:type="gramStart"/>
      <w:r>
        <w:t>max-height:</w:t>
      </w:r>
      <w:proofErr w:type="gramEnd"/>
      <w:r>
        <w:t>50px;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align-content:</w:t>
      </w:r>
      <w:proofErr w:type="gramEnd"/>
      <w:r>
        <w:t>center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border-top:</w:t>
      </w:r>
      <w:proofErr w:type="gramEnd"/>
      <w:r>
        <w:t>2px solid aqua;</w:t>
      </w:r>
    </w:p>
    <w:p w:rsidR="00890CB9" w:rsidRDefault="00890CB9" w:rsidP="00890CB9">
      <w:r>
        <w:t xml:space="preserve">    </w:t>
      </w:r>
      <w:proofErr w:type="gramStart"/>
      <w:r>
        <w:t>margin-top:</w:t>
      </w:r>
      <w:proofErr w:type="gramEnd"/>
      <w:r>
        <w:t>19px;</w:t>
      </w:r>
    </w:p>
    <w:p w:rsidR="00890CB9" w:rsidRDefault="00890CB9" w:rsidP="00890CB9">
      <w:r>
        <w:lastRenderedPageBreak/>
        <w:t>}</w:t>
      </w:r>
    </w:p>
    <w:p w:rsidR="00890CB9" w:rsidRDefault="00890CB9" w:rsidP="00890CB9">
      <w:r>
        <w:t>.</w:t>
      </w:r>
      <w:proofErr w:type="spellStart"/>
      <w:r>
        <w:t>fcontactus</w:t>
      </w:r>
      <w:proofErr w:type="spellEnd"/>
      <w:r>
        <w:t xml:space="preserve"> </w:t>
      </w:r>
      <w:proofErr w:type="gramStart"/>
      <w:r>
        <w:t>p{</w:t>
      </w:r>
      <w:proofErr w:type="gramEnd"/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>;</w:t>
      </w:r>
    </w:p>
    <w:p w:rsidR="00890CB9" w:rsidRDefault="00890CB9" w:rsidP="00890CB9">
      <w:r>
        <w:t xml:space="preserve">    </w:t>
      </w:r>
    </w:p>
    <w:p w:rsidR="00890CB9" w:rsidRDefault="00890CB9" w:rsidP="00890CB9">
      <w:r>
        <w:t>}</w:t>
      </w:r>
    </w:p>
    <w:p w:rsidR="00890CB9" w:rsidRDefault="00890CB9" w:rsidP="00890CB9">
      <w:r>
        <w:t>.</w:t>
      </w:r>
      <w:proofErr w:type="spellStart"/>
      <w:proofErr w:type="gramStart"/>
      <w:r>
        <w:t>fconatctusspan</w:t>
      </w:r>
      <w:proofErr w:type="spellEnd"/>
      <w:r>
        <w:t>{</w:t>
      </w:r>
      <w:proofErr w:type="gramEnd"/>
    </w:p>
    <w:p w:rsidR="00890CB9" w:rsidRDefault="00890CB9" w:rsidP="00890CB9">
      <w:r>
        <w:t xml:space="preserve">    </w:t>
      </w: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aqua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/>
    <w:p w:rsidR="00890CB9" w:rsidRDefault="00890CB9" w:rsidP="00890CB9">
      <w:r>
        <w:t>.</w:t>
      </w:r>
      <w:proofErr w:type="spellStart"/>
      <w:proofErr w:type="gramStart"/>
      <w:r>
        <w:t>flogin</w:t>
      </w:r>
      <w:proofErr w:type="spellEnd"/>
      <w:r>
        <w:t>{</w:t>
      </w:r>
      <w:proofErr w:type="gramEnd"/>
    </w:p>
    <w:p w:rsidR="00890CB9" w:rsidRDefault="00890CB9" w:rsidP="00890CB9">
      <w:r>
        <w:t xml:space="preserve">    </w:t>
      </w:r>
      <w:proofErr w:type="gramStart"/>
      <w:r>
        <w:t>margin-top:</w:t>
      </w:r>
      <w:proofErr w:type="gramEnd"/>
      <w:r>
        <w:t>325px;</w:t>
      </w:r>
    </w:p>
    <w:p w:rsidR="00890CB9" w:rsidRDefault="00890CB9" w:rsidP="00890CB9">
      <w:r>
        <w:t xml:space="preserve">     </w:t>
      </w:r>
      <w:proofErr w:type="gramStart"/>
      <w:r>
        <w:t>background-color</w:t>
      </w:r>
      <w:proofErr w:type="gramEnd"/>
      <w:r>
        <w:t>:#35424a;</w:t>
      </w:r>
    </w:p>
    <w:p w:rsidR="00890CB9" w:rsidRDefault="00890CB9" w:rsidP="00890CB9">
      <w:r>
        <w:t xml:space="preserve">    </w:t>
      </w:r>
      <w:proofErr w:type="gramStart"/>
      <w:r>
        <w:t>min-height:</w:t>
      </w:r>
      <w:proofErr w:type="gramEnd"/>
      <w:r>
        <w:t>50px;</w:t>
      </w:r>
    </w:p>
    <w:p w:rsidR="00890CB9" w:rsidRDefault="00890CB9" w:rsidP="00890CB9">
      <w:r>
        <w:t xml:space="preserve">    </w:t>
      </w:r>
      <w:proofErr w:type="gramStart"/>
      <w:r>
        <w:t>max-height:</w:t>
      </w:r>
      <w:proofErr w:type="gramEnd"/>
      <w:r>
        <w:t>70px;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align-content:</w:t>
      </w:r>
      <w:proofErr w:type="gramEnd"/>
      <w:r>
        <w:t>center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gramStart"/>
      <w:r>
        <w:t>border-top:</w:t>
      </w:r>
      <w:proofErr w:type="gramEnd"/>
      <w:r>
        <w:t>2px solid aqua;</w:t>
      </w:r>
    </w:p>
    <w:p w:rsidR="00890CB9" w:rsidRDefault="00890CB9" w:rsidP="00890CB9">
      <w:r>
        <w:t>}</w:t>
      </w:r>
    </w:p>
    <w:p w:rsidR="00890CB9" w:rsidRDefault="00890CB9" w:rsidP="00890CB9">
      <w:r>
        <w:t>.</w:t>
      </w:r>
      <w:proofErr w:type="spellStart"/>
      <w:r>
        <w:t>flogin</w:t>
      </w:r>
      <w:proofErr w:type="spellEnd"/>
      <w:r>
        <w:t xml:space="preserve"> </w:t>
      </w:r>
      <w:proofErr w:type="gramStart"/>
      <w:r>
        <w:t>p{</w:t>
      </w:r>
      <w:proofErr w:type="gramEnd"/>
    </w:p>
    <w:p w:rsidR="00890CB9" w:rsidRDefault="00890CB9" w:rsidP="00890CB9">
      <w:r>
        <w:t xml:space="preserve">    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>;</w:t>
      </w:r>
    </w:p>
    <w:p w:rsidR="00890CB9" w:rsidRDefault="00890CB9" w:rsidP="00890CB9">
      <w:r>
        <w:t>}</w:t>
      </w:r>
    </w:p>
    <w:p w:rsidR="00890CB9" w:rsidRDefault="00890CB9" w:rsidP="00890CB9">
      <w:r>
        <w:t>.</w:t>
      </w:r>
      <w:proofErr w:type="spellStart"/>
      <w:r>
        <w:t>flogin</w:t>
      </w:r>
      <w:proofErr w:type="spellEnd"/>
      <w:r>
        <w:t xml:space="preserve"> </w:t>
      </w:r>
      <w:proofErr w:type="gramStart"/>
      <w:r>
        <w:t>a{</w:t>
      </w:r>
      <w:proofErr w:type="gramEnd"/>
    </w:p>
    <w:p w:rsidR="00890CB9" w:rsidRDefault="00890CB9" w:rsidP="00890CB9">
      <w:r>
        <w:t xml:space="preserve">    </w:t>
      </w:r>
      <w:proofErr w:type="spellStart"/>
      <w:proofErr w:type="gramStart"/>
      <w:r>
        <w:t>text-decoration:</w:t>
      </w:r>
      <w:proofErr w:type="gramEnd"/>
      <w:r>
        <w:t>none</w:t>
      </w:r>
      <w:proofErr w:type="spellEnd"/>
      <w:r>
        <w:t>;</w:t>
      </w:r>
    </w:p>
    <w:p w:rsidR="00890CB9" w:rsidRDefault="00890CB9" w:rsidP="00890CB9">
      <w:r>
        <w:t xml:space="preserve">    </w:t>
      </w: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890CB9" w:rsidRDefault="00890CB9" w:rsidP="00890CB9">
      <w:r>
        <w:lastRenderedPageBreak/>
        <w:t>}</w:t>
      </w:r>
    </w:p>
    <w:p w:rsidR="00890CB9" w:rsidRDefault="00890CB9" w:rsidP="00890CB9">
      <w:r>
        <w:t>.</w:t>
      </w:r>
      <w:proofErr w:type="spellStart"/>
      <w:r>
        <w:t>flogin</w:t>
      </w:r>
      <w:proofErr w:type="spellEnd"/>
      <w:r>
        <w:t xml:space="preserve"> a</w:t>
      </w:r>
      <w:proofErr w:type="gramStart"/>
      <w:r>
        <w:t>:visited</w:t>
      </w:r>
      <w:proofErr w:type="gramEnd"/>
      <w:r>
        <w:t>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aqua</w:t>
      </w:r>
      <w:proofErr w:type="spellEnd"/>
      <w:r>
        <w:t>;</w:t>
      </w:r>
    </w:p>
    <w:p w:rsidR="00890CB9" w:rsidRDefault="00890CB9" w:rsidP="00890CB9">
      <w:r>
        <w:t xml:space="preserve">    }</w:t>
      </w:r>
    </w:p>
    <w:p w:rsidR="00890CB9" w:rsidRDefault="00890CB9" w:rsidP="00890CB9">
      <w:r>
        <w:t>.</w:t>
      </w:r>
      <w:proofErr w:type="spellStart"/>
      <w:r>
        <w:t>flogin</w:t>
      </w:r>
      <w:proofErr w:type="spellEnd"/>
      <w:r>
        <w:t xml:space="preserve"> a</w:t>
      </w:r>
      <w:proofErr w:type="gramStart"/>
      <w:r>
        <w:t>:hover</w:t>
      </w:r>
      <w:proofErr w:type="gramEnd"/>
      <w:r>
        <w:t>{</w:t>
      </w:r>
    </w:p>
    <w:p w:rsidR="00890CB9" w:rsidRDefault="00890CB9" w:rsidP="00890CB9">
      <w:r>
        <w:t xml:space="preserve">    </w:t>
      </w:r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>;</w:t>
      </w:r>
    </w:p>
    <w:p w:rsidR="00890CB9" w:rsidRPr="00890CB9" w:rsidRDefault="00890CB9" w:rsidP="00890CB9">
      <w:r>
        <w:t>}</w:t>
      </w:r>
    </w:p>
    <w:p w:rsidR="00BF2FB9" w:rsidRDefault="00BF2FB9" w:rsidP="00BF2FB9"/>
    <w:p w:rsidR="00BF2FB9" w:rsidRDefault="00BF2FB9" w:rsidP="00BF2FB9"/>
    <w:p w:rsidR="00BF2FB9" w:rsidRDefault="00BF2FB9" w:rsidP="00BF2FB9"/>
    <w:p w:rsidR="00BF2FB9" w:rsidRDefault="00BF2FB9" w:rsidP="00BF2FB9"/>
    <w:p w:rsidR="00BF2FB9" w:rsidRDefault="00BF2FB9" w:rsidP="00BF2FB9"/>
    <w:p w:rsidR="00BF2FB9" w:rsidRDefault="00BF2FB9" w:rsidP="00BF2FB9"/>
    <w:p w:rsidR="00BF2FB9" w:rsidRPr="00BF2FB9" w:rsidRDefault="00BF2FB9" w:rsidP="00BF2FB9"/>
    <w:sectPr w:rsidR="00BF2FB9" w:rsidRPr="00BF2FB9">
      <w:footerReference w:type="default" r:id="rId1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49F6" w:rsidRDefault="004A49F6" w:rsidP="00C6554A">
      <w:pPr>
        <w:spacing w:before="0" w:after="0" w:line="240" w:lineRule="auto"/>
      </w:pPr>
      <w:r>
        <w:separator/>
      </w:r>
    </w:p>
  </w:endnote>
  <w:endnote w:type="continuationSeparator" w:id="0">
    <w:p w:rsidR="004A49F6" w:rsidRDefault="004A49F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A5490C">
      <w:rPr>
        <w:noProof/>
      </w:rPr>
      <w:t>29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49F6" w:rsidRDefault="004A49F6" w:rsidP="00C6554A">
      <w:pPr>
        <w:spacing w:before="0" w:after="0" w:line="240" w:lineRule="auto"/>
      </w:pPr>
      <w:r>
        <w:separator/>
      </w:r>
    </w:p>
  </w:footnote>
  <w:footnote w:type="continuationSeparator" w:id="0">
    <w:p w:rsidR="004A49F6" w:rsidRDefault="004A49F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20267B43"/>
    <w:multiLevelType w:val="hybridMultilevel"/>
    <w:tmpl w:val="08AE6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4667B4"/>
    <w:multiLevelType w:val="hybridMultilevel"/>
    <w:tmpl w:val="87F2C8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920B9B"/>
    <w:multiLevelType w:val="hybridMultilevel"/>
    <w:tmpl w:val="F7ECD304"/>
    <w:lvl w:ilvl="0" w:tplc="0409000F">
      <w:start w:val="1"/>
      <w:numFmt w:val="decimal"/>
      <w:lvlText w:val="%1."/>
      <w:lvlJc w:val="left"/>
      <w:pPr>
        <w:ind w:left="945" w:hanging="360"/>
      </w:p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5">
    <w:nsid w:val="2F917A5B"/>
    <w:multiLevelType w:val="hybridMultilevel"/>
    <w:tmpl w:val="4B3224F6"/>
    <w:lvl w:ilvl="0" w:tplc="826AB626">
      <w:start w:val="2"/>
      <w:numFmt w:val="bullet"/>
      <w:lvlText w:val="-"/>
      <w:lvlJc w:val="left"/>
      <w:pPr>
        <w:ind w:left="540" w:hanging="360"/>
      </w:pPr>
      <w:rPr>
        <w:rFonts w:ascii="Constantia" w:eastAsiaTheme="majorEastAsia" w:hAnsi="Constant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6">
    <w:nsid w:val="33383A28"/>
    <w:multiLevelType w:val="hybridMultilevel"/>
    <w:tmpl w:val="B7363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2177EA"/>
    <w:multiLevelType w:val="hybridMultilevel"/>
    <w:tmpl w:val="6382D34A"/>
    <w:lvl w:ilvl="0" w:tplc="053AC656">
      <w:numFmt w:val="bullet"/>
      <w:lvlText w:val="-"/>
      <w:lvlJc w:val="left"/>
      <w:pPr>
        <w:ind w:left="1545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8">
    <w:nsid w:val="3A602AFE"/>
    <w:multiLevelType w:val="multilevel"/>
    <w:tmpl w:val="13180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E28103E"/>
    <w:multiLevelType w:val="multilevel"/>
    <w:tmpl w:val="AA228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1B76C54"/>
    <w:multiLevelType w:val="hybridMultilevel"/>
    <w:tmpl w:val="74CE69C8"/>
    <w:lvl w:ilvl="0" w:tplc="E326CF62">
      <w:start w:val="2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F33EE6"/>
    <w:multiLevelType w:val="hybridMultilevel"/>
    <w:tmpl w:val="84D8C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D73ED6"/>
    <w:multiLevelType w:val="multilevel"/>
    <w:tmpl w:val="BFDAC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5C27309"/>
    <w:multiLevelType w:val="hybridMultilevel"/>
    <w:tmpl w:val="4B5EA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31456D"/>
    <w:multiLevelType w:val="multilevel"/>
    <w:tmpl w:val="2EDC1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9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4"/>
  </w:num>
  <w:num w:numId="18">
    <w:abstractNumId w:val="24"/>
  </w:num>
  <w:num w:numId="19">
    <w:abstractNumId w:val="22"/>
  </w:num>
  <w:num w:numId="20">
    <w:abstractNumId w:val="17"/>
  </w:num>
  <w:num w:numId="21">
    <w:abstractNumId w:val="16"/>
  </w:num>
  <w:num w:numId="22">
    <w:abstractNumId w:val="18"/>
  </w:num>
  <w:num w:numId="23">
    <w:abstractNumId w:val="25"/>
  </w:num>
  <w:num w:numId="24">
    <w:abstractNumId w:val="12"/>
  </w:num>
  <w:num w:numId="25">
    <w:abstractNumId w:val="20"/>
  </w:num>
  <w:num w:numId="26">
    <w:abstractNumId w:val="23"/>
  </w:num>
  <w:num w:numId="27">
    <w:abstractNumId w:val="21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F2F"/>
    <w:rsid w:val="002554CD"/>
    <w:rsid w:val="00293B83"/>
    <w:rsid w:val="002B4294"/>
    <w:rsid w:val="00333D0D"/>
    <w:rsid w:val="004A49F6"/>
    <w:rsid w:val="004C049F"/>
    <w:rsid w:val="005000E2"/>
    <w:rsid w:val="00504866"/>
    <w:rsid w:val="006A3CE7"/>
    <w:rsid w:val="00795F2F"/>
    <w:rsid w:val="00890CB9"/>
    <w:rsid w:val="009F5AF1"/>
    <w:rsid w:val="00A5490C"/>
    <w:rsid w:val="00BF2FB9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0AE1896-E08D-400E-853E-B6358CD95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50486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F5A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9F5A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NY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49</TotalTime>
  <Pages>30</Pages>
  <Words>2337</Words>
  <Characters>13325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2017-09-05T17:49:00Z</dcterms:created>
  <dcterms:modified xsi:type="dcterms:W3CDTF">2017-09-05T18:38:00Z</dcterms:modified>
</cp:coreProperties>
</file>